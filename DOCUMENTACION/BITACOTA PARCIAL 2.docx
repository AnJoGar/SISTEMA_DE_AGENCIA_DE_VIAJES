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E4088" w:rsidRPr="007B5F67" w14:paraId="4D81F2C3" w14:textId="77777777" w:rsidTr="007B5F67">
        <w:tc>
          <w:tcPr>
            <w:tcW w:w="9356" w:type="dxa"/>
            <w:gridSpan w:val="6"/>
            <w:shd w:val="clear" w:color="auto" w:fill="A6A6A6"/>
            <w:vAlign w:val="center"/>
          </w:tcPr>
          <w:p w14:paraId="7F636E99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496F000" w14:textId="77777777" w:rsidR="00DE4088" w:rsidRPr="007B5F67" w:rsidRDefault="00C858DA" w:rsidP="00FA1E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E373E7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7B5F67" w14:paraId="29CBE659" w14:textId="77777777" w:rsidTr="00EF74DB">
        <w:tc>
          <w:tcPr>
            <w:tcW w:w="2552" w:type="dxa"/>
            <w:shd w:val="clear" w:color="auto" w:fill="D9D9D9"/>
            <w:vAlign w:val="center"/>
          </w:tcPr>
          <w:p w14:paraId="0D4AF69D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0FE39B5D" w14:textId="77777777" w:rsidR="00DE4088" w:rsidRPr="008A3425" w:rsidRDefault="008A3425" w:rsidP="004C3BA6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Socialización general del tema del proyecto</w:t>
            </w:r>
          </w:p>
        </w:tc>
      </w:tr>
      <w:tr w:rsidR="00EF74DB" w:rsidRPr="007B5F67" w14:paraId="41407EAB" w14:textId="77777777" w:rsidTr="00EF74DB">
        <w:tc>
          <w:tcPr>
            <w:tcW w:w="2552" w:type="dxa"/>
            <w:shd w:val="clear" w:color="auto" w:fill="D9D9D9"/>
            <w:vAlign w:val="center"/>
          </w:tcPr>
          <w:p w14:paraId="0E50BA94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4A1275DD" w14:textId="77777777" w:rsidR="00EF74DB" w:rsidRPr="008A3425" w:rsidRDefault="00EF74DB" w:rsidP="004321C1">
            <w:pPr>
              <w:rPr>
                <w:rFonts w:ascii="Arial" w:hAnsi="Arial" w:cs="Arial"/>
                <w:iCs/>
              </w:rPr>
            </w:pPr>
          </w:p>
        </w:tc>
      </w:tr>
      <w:tr w:rsidR="00EF74DB" w:rsidRPr="007B5F67" w14:paraId="447FC83B" w14:textId="77777777" w:rsidTr="00EF74DB">
        <w:tc>
          <w:tcPr>
            <w:tcW w:w="2552" w:type="dxa"/>
            <w:shd w:val="clear" w:color="auto" w:fill="D9D9D9"/>
            <w:vAlign w:val="center"/>
          </w:tcPr>
          <w:p w14:paraId="624848BA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0A1AE2E9" w14:textId="4CC49DDF" w:rsidR="00EF74DB" w:rsidRPr="008A3425" w:rsidRDefault="00A41A7A" w:rsidP="00F94683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Miño Figueroa Bryan</w:t>
            </w:r>
          </w:p>
        </w:tc>
      </w:tr>
      <w:tr w:rsidR="00EF74DB" w:rsidRPr="007B5F67" w14:paraId="27B85E4C" w14:textId="77777777" w:rsidTr="00EF74DB">
        <w:tc>
          <w:tcPr>
            <w:tcW w:w="2552" w:type="dxa"/>
            <w:shd w:val="clear" w:color="auto" w:fill="D9D9D9"/>
            <w:vAlign w:val="center"/>
          </w:tcPr>
          <w:p w14:paraId="75315320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004EEEB6" w14:textId="6460915A" w:rsidR="00EF74DB" w:rsidRPr="008A3425" w:rsidRDefault="00A41A7A" w:rsidP="00DE408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20</w:t>
            </w:r>
            <w:r w:rsidR="008A3425" w:rsidRPr="008A3425">
              <w:rPr>
                <w:rFonts w:ascii="Arial" w:hAnsi="Arial" w:cs="Arial"/>
                <w:iCs/>
              </w:rPr>
              <w:t xml:space="preserve"> - </w:t>
            </w:r>
            <w:r>
              <w:rPr>
                <w:rFonts w:ascii="Arial" w:hAnsi="Arial" w:cs="Arial"/>
                <w:iCs/>
              </w:rPr>
              <w:t>Diciembre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6F2867CC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7C22F957" w14:textId="3070D07F" w:rsidR="00EF74DB" w:rsidRPr="007B5F67" w:rsidRDefault="008A3425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 w:rsidR="00ED3557">
              <w:rPr>
                <w:rFonts w:ascii="Arial" w:hAnsi="Arial" w:cs="Arial"/>
              </w:rPr>
              <w:t>9</w:t>
            </w:r>
            <w:r>
              <w:rPr>
                <w:rFonts w:ascii="Arial" w:hAnsi="Arial" w:cs="Arial"/>
              </w:rPr>
              <w:t>:00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64C46CF9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5E957BB9" w14:textId="1D74A487" w:rsidR="00EF74DB" w:rsidRPr="008A3425" w:rsidRDefault="008A3425" w:rsidP="00DE4088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0</w:t>
            </w:r>
            <w:r w:rsidR="00ED3557">
              <w:rPr>
                <w:rFonts w:ascii="Arial" w:hAnsi="Arial" w:cs="Arial"/>
                <w:iCs/>
              </w:rPr>
              <w:t>9</w:t>
            </w:r>
            <w:r w:rsidRPr="008A3425">
              <w:rPr>
                <w:rFonts w:ascii="Arial" w:hAnsi="Arial" w:cs="Arial"/>
                <w:iCs/>
              </w:rPr>
              <w:t>:3</w:t>
            </w:r>
            <w:r w:rsidR="00ED3557">
              <w:rPr>
                <w:rFonts w:ascii="Arial" w:hAnsi="Arial" w:cs="Arial"/>
                <w:iCs/>
              </w:rPr>
              <w:t>6</w:t>
            </w:r>
            <w:r w:rsidRPr="008A3425">
              <w:rPr>
                <w:rFonts w:ascii="Arial" w:hAnsi="Arial" w:cs="Arial"/>
                <w:iCs/>
              </w:rPr>
              <w:t xml:space="preserve"> pm</w:t>
            </w:r>
          </w:p>
        </w:tc>
      </w:tr>
      <w:tr w:rsidR="00EF74DB" w:rsidRPr="007B5F67" w14:paraId="6BA60246" w14:textId="77777777" w:rsidTr="00EF74DB">
        <w:tc>
          <w:tcPr>
            <w:tcW w:w="2552" w:type="dxa"/>
            <w:shd w:val="clear" w:color="auto" w:fill="D9D9D9"/>
            <w:vAlign w:val="center"/>
          </w:tcPr>
          <w:p w14:paraId="67064746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76E93513" w14:textId="6AC8D713" w:rsidR="00EF74DB" w:rsidRPr="008A3425" w:rsidRDefault="00ED3557" w:rsidP="00DE408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WhatsApp</w:t>
            </w:r>
          </w:p>
        </w:tc>
      </w:tr>
      <w:tr w:rsidR="00EF74DB" w:rsidRPr="007B5F67" w14:paraId="528F7F69" w14:textId="77777777" w:rsidTr="00EF74DB">
        <w:tc>
          <w:tcPr>
            <w:tcW w:w="2552" w:type="dxa"/>
            <w:shd w:val="clear" w:color="auto" w:fill="D9D9D9"/>
            <w:vAlign w:val="center"/>
          </w:tcPr>
          <w:p w14:paraId="5AB238AE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023551CB" w14:textId="74FC7583" w:rsidR="00EF74DB" w:rsidRPr="008A3425" w:rsidRDefault="00ED3557" w:rsidP="0063368E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Bloc de Notas</w:t>
            </w:r>
          </w:p>
        </w:tc>
      </w:tr>
    </w:tbl>
    <w:p w14:paraId="6617AE7E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DE4088" w:rsidRPr="007B5F67" w14:paraId="26FB6657" w14:textId="77777777" w:rsidTr="007B5F67">
        <w:tc>
          <w:tcPr>
            <w:tcW w:w="9923" w:type="dxa"/>
            <w:gridSpan w:val="3"/>
            <w:shd w:val="clear" w:color="auto" w:fill="A6A6A6"/>
          </w:tcPr>
          <w:p w14:paraId="358E1654" w14:textId="77777777" w:rsidR="00DE4088" w:rsidRPr="007B5F67" w:rsidRDefault="0029753F" w:rsidP="003E2F6F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DE4088" w:rsidRPr="007B5F67" w14:paraId="58A5FF82" w14:textId="77777777" w:rsidTr="007B5F67">
        <w:tc>
          <w:tcPr>
            <w:tcW w:w="3340" w:type="dxa"/>
            <w:shd w:val="clear" w:color="auto" w:fill="D9D9D9"/>
          </w:tcPr>
          <w:p w14:paraId="1591D892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172E1F06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5F68F5AE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FA1E80" w:rsidRPr="008A3425" w14:paraId="4B1CA707" w14:textId="77777777" w:rsidTr="003E2F6F">
        <w:tc>
          <w:tcPr>
            <w:tcW w:w="3340" w:type="dxa"/>
          </w:tcPr>
          <w:p w14:paraId="7347FC42" w14:textId="77777777" w:rsidR="00FA1E80" w:rsidRPr="008A3425" w:rsidRDefault="008A3425" w:rsidP="00FA1E80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2BA56E9B" w14:textId="77777777" w:rsidR="00FA1E80" w:rsidRPr="008A3425" w:rsidRDefault="008A3425" w:rsidP="001B2A73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04910941" w14:textId="77777777" w:rsidR="00FA1E80" w:rsidRPr="008A3425" w:rsidRDefault="00FA1E80" w:rsidP="001B2A73">
            <w:pPr>
              <w:rPr>
                <w:rFonts w:ascii="Arial" w:hAnsi="Arial" w:cs="Arial"/>
                <w:iCs/>
              </w:rPr>
            </w:pPr>
          </w:p>
        </w:tc>
      </w:tr>
      <w:tr w:rsidR="00FA1E80" w:rsidRPr="008A3425" w14:paraId="421F1F4F" w14:textId="77777777" w:rsidTr="003E2F6F">
        <w:tc>
          <w:tcPr>
            <w:tcW w:w="3340" w:type="dxa"/>
          </w:tcPr>
          <w:p w14:paraId="25409C06" w14:textId="77777777" w:rsidR="00FA1E80" w:rsidRPr="008A3425" w:rsidRDefault="00EE580B" w:rsidP="00FA1E80">
            <w:pPr>
              <w:rPr>
                <w:rFonts w:ascii="Arial" w:hAnsi="Arial" w:cs="Arial"/>
                <w:iCs/>
              </w:rPr>
            </w:pPr>
            <w:proofErr w:type="spellStart"/>
            <w:r>
              <w:rPr>
                <w:rFonts w:ascii="Arial" w:hAnsi="Arial" w:cs="Arial"/>
                <w:iCs/>
              </w:rPr>
              <w:t>Jose</w:t>
            </w:r>
            <w:proofErr w:type="spellEnd"/>
            <w:r>
              <w:rPr>
                <w:rFonts w:ascii="Arial" w:hAnsi="Arial" w:cs="Arial"/>
                <w:iCs/>
              </w:rPr>
              <w:t xml:space="preserve"> Moreno</w:t>
            </w:r>
          </w:p>
        </w:tc>
        <w:tc>
          <w:tcPr>
            <w:tcW w:w="3181" w:type="dxa"/>
          </w:tcPr>
          <w:p w14:paraId="3AAE5BE9" w14:textId="77777777" w:rsidR="00FA1E80" w:rsidRPr="00EE580B" w:rsidRDefault="00EE580B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4E08C94B" w14:textId="77777777" w:rsidR="00FA1E80" w:rsidRPr="008A3425" w:rsidRDefault="00FA1E80" w:rsidP="00DE4088">
            <w:pPr>
              <w:rPr>
                <w:rFonts w:ascii="Arial" w:hAnsi="Arial" w:cs="Arial"/>
                <w:iCs/>
              </w:rPr>
            </w:pPr>
          </w:p>
        </w:tc>
      </w:tr>
      <w:tr w:rsidR="00EE580B" w:rsidRPr="008A3425" w14:paraId="5ACB4386" w14:textId="77777777" w:rsidTr="003E2F6F">
        <w:tc>
          <w:tcPr>
            <w:tcW w:w="3340" w:type="dxa"/>
          </w:tcPr>
          <w:p w14:paraId="3F00E41A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203BA173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2AAD70C0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</w:p>
        </w:tc>
      </w:tr>
      <w:tr w:rsidR="00EE580B" w:rsidRPr="008A3425" w14:paraId="488E9791" w14:textId="77777777" w:rsidTr="003E2F6F">
        <w:tc>
          <w:tcPr>
            <w:tcW w:w="3340" w:type="dxa"/>
          </w:tcPr>
          <w:p w14:paraId="42EA5A59" w14:textId="7A454F40" w:rsidR="00EE580B" w:rsidRPr="008A3425" w:rsidRDefault="00BD608D" w:rsidP="00EE580B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3398ED09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0CCA50E8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</w:p>
        </w:tc>
      </w:tr>
      <w:tr w:rsidR="00EE580B" w:rsidRPr="008A3425" w14:paraId="3521B504" w14:textId="77777777" w:rsidTr="003E2F6F">
        <w:tc>
          <w:tcPr>
            <w:tcW w:w="3340" w:type="dxa"/>
          </w:tcPr>
          <w:p w14:paraId="215973DD" w14:textId="14213229" w:rsidR="00EE580B" w:rsidRPr="008A3425" w:rsidRDefault="0051250E" w:rsidP="00EE580B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7FBEA51F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4FD18D2C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</w:p>
        </w:tc>
      </w:tr>
      <w:tr w:rsidR="00EE580B" w:rsidRPr="008A3425" w14:paraId="1DDE1425" w14:textId="77777777" w:rsidTr="003E2F6F">
        <w:tc>
          <w:tcPr>
            <w:tcW w:w="3340" w:type="dxa"/>
          </w:tcPr>
          <w:p w14:paraId="692A20BC" w14:textId="66C848EC" w:rsidR="00EE580B" w:rsidRPr="008A3425" w:rsidRDefault="0088780C" w:rsidP="00EE580B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Anderson </w:t>
            </w:r>
            <w:proofErr w:type="spellStart"/>
            <w:r>
              <w:rPr>
                <w:rFonts w:ascii="Arial" w:hAnsi="Arial" w:cs="Arial"/>
                <w:iCs/>
              </w:rPr>
              <w:t>Jordan</w:t>
            </w:r>
            <w:proofErr w:type="spellEnd"/>
          </w:p>
        </w:tc>
        <w:tc>
          <w:tcPr>
            <w:tcW w:w="3181" w:type="dxa"/>
          </w:tcPr>
          <w:p w14:paraId="1036B4AD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1DBE054D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</w:p>
        </w:tc>
      </w:tr>
      <w:tr w:rsidR="00EE580B" w:rsidRPr="008A3425" w14:paraId="107935AA" w14:textId="77777777" w:rsidTr="003E2F6F">
        <w:tc>
          <w:tcPr>
            <w:tcW w:w="3340" w:type="dxa"/>
          </w:tcPr>
          <w:p w14:paraId="085AF020" w14:textId="77777777" w:rsidR="00EE580B" w:rsidRPr="008A3425" w:rsidRDefault="00865FF3" w:rsidP="00EE580B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23BAA74F" w14:textId="77777777" w:rsidR="00EE580B" w:rsidRPr="00EE580B" w:rsidRDefault="00865FF3" w:rsidP="00EE580B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4AB15791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</w:p>
        </w:tc>
      </w:tr>
    </w:tbl>
    <w:p w14:paraId="1CEB508A" w14:textId="77777777" w:rsidR="00865FF3" w:rsidRPr="00EE580B" w:rsidRDefault="00865FF3" w:rsidP="00DE4088">
      <w:pPr>
        <w:rPr>
          <w:rFonts w:ascii="Arial" w:hAnsi="Arial" w:cs="Arial"/>
          <w:b/>
          <w:szCs w:val="2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0A9032EF" w14:textId="77777777" w:rsidTr="007B5F67">
        <w:tc>
          <w:tcPr>
            <w:tcW w:w="9923" w:type="dxa"/>
            <w:shd w:val="clear" w:color="auto" w:fill="D9D9D9"/>
          </w:tcPr>
          <w:p w14:paraId="0A7D78CE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58FEA1DC" w14:textId="03E76239" w:rsidR="004C3BA6" w:rsidRPr="005C134D" w:rsidRDefault="005C134D" w:rsidP="005C134D">
      <w:pPr>
        <w:pStyle w:val="BodyText"/>
        <w:spacing w:before="120"/>
        <w:rPr>
          <w:rFonts w:ascii="Arial" w:hAnsi="Arial" w:cs="Arial"/>
          <w:i/>
        </w:rPr>
      </w:pPr>
      <w:r w:rsidRPr="005C134D">
        <w:rPr>
          <w:rFonts w:ascii="Arial" w:hAnsi="Arial" w:cs="Arial"/>
          <w:i/>
        </w:rPr>
        <w:t xml:space="preserve">Se realizó </w:t>
      </w:r>
      <w:r w:rsidR="00231885" w:rsidRPr="005C134D">
        <w:rPr>
          <w:rFonts w:ascii="Arial" w:hAnsi="Arial" w:cs="Arial"/>
          <w:i/>
        </w:rPr>
        <w:t>la</w:t>
      </w:r>
      <w:r w:rsidR="00231885">
        <w:rPr>
          <w:rFonts w:ascii="Arial" w:hAnsi="Arial" w:cs="Arial"/>
          <w:i/>
        </w:rPr>
        <w:t xml:space="preserve"> documentación con respecto a la entrega grupal para la definición del Alcance de nuestro proyecto.</w:t>
      </w:r>
    </w:p>
    <w:p w14:paraId="3B94671D" w14:textId="77777777" w:rsidR="00F94683" w:rsidRPr="001B2A73" w:rsidRDefault="00F94683" w:rsidP="001B2A73">
      <w:pPr>
        <w:pStyle w:val="BodyText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7A2BA24B" w14:textId="42059D57" w:rsidR="00BD1EA3" w:rsidRDefault="005C134D" w:rsidP="00BD1EA3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 w:rsidRPr="005C134D">
        <w:rPr>
          <w:rFonts w:ascii="Arial" w:hAnsi="Arial" w:cs="Arial"/>
          <w:i/>
        </w:rPr>
        <w:t xml:space="preserve">Establecimiento de </w:t>
      </w:r>
      <w:r w:rsidR="00ED7366">
        <w:rPr>
          <w:rFonts w:ascii="Arial" w:hAnsi="Arial" w:cs="Arial"/>
          <w:i/>
        </w:rPr>
        <w:t xml:space="preserve">los puntos a </w:t>
      </w:r>
      <w:r w:rsidR="00BD1EA3">
        <w:rPr>
          <w:rFonts w:ascii="Arial" w:hAnsi="Arial" w:cs="Arial"/>
          <w:i/>
        </w:rPr>
        <w:t>tratar.</w:t>
      </w:r>
    </w:p>
    <w:p w14:paraId="6C71F5E2" w14:textId="74F290FC" w:rsidR="00B80C64" w:rsidRPr="00B80C64" w:rsidRDefault="00B80C64" w:rsidP="00BD1EA3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Separación de temas a tratar en la siguiente reunión.</w:t>
      </w:r>
    </w:p>
    <w:p w14:paraId="0D5AA294" w14:textId="691BC415" w:rsidR="00BD1EA3" w:rsidRDefault="00BD1EA3" w:rsidP="00BD1EA3">
      <w:pPr>
        <w:pStyle w:val="BodyText"/>
        <w:rPr>
          <w:rFonts w:ascii="Arial" w:hAnsi="Arial" w:cs="Arial"/>
          <w:i/>
        </w:rPr>
      </w:pPr>
    </w:p>
    <w:p w14:paraId="693E3BEF" w14:textId="18B1072A" w:rsidR="00BD1EA3" w:rsidRDefault="00BD1EA3" w:rsidP="00BD1EA3">
      <w:pPr>
        <w:pStyle w:val="BodyText"/>
        <w:rPr>
          <w:rFonts w:ascii="Arial" w:hAnsi="Arial" w:cs="Arial"/>
          <w:i/>
        </w:rPr>
      </w:pPr>
    </w:p>
    <w:p w14:paraId="5A6C9439" w14:textId="127F30DE" w:rsidR="00B80C64" w:rsidRDefault="00B80C64" w:rsidP="00BD1EA3">
      <w:pPr>
        <w:pStyle w:val="BodyText"/>
        <w:rPr>
          <w:rFonts w:ascii="Arial" w:hAnsi="Arial" w:cs="Arial"/>
          <w:i/>
        </w:rPr>
      </w:pPr>
    </w:p>
    <w:p w14:paraId="3482662D" w14:textId="77777777" w:rsidR="00B80C64" w:rsidRPr="005C134D" w:rsidRDefault="00B80C64" w:rsidP="00BD1EA3">
      <w:pPr>
        <w:pStyle w:val="BodyText"/>
        <w:rPr>
          <w:rFonts w:ascii="Arial" w:hAnsi="Arial" w:cs="Arial"/>
          <w:i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5C134D" w:rsidRPr="007B5F67" w14:paraId="64DD0420" w14:textId="77777777" w:rsidTr="003316B1">
        <w:tc>
          <w:tcPr>
            <w:tcW w:w="9356" w:type="dxa"/>
            <w:gridSpan w:val="6"/>
            <w:shd w:val="clear" w:color="auto" w:fill="A6A6A6"/>
            <w:vAlign w:val="center"/>
          </w:tcPr>
          <w:p w14:paraId="1C35EF4F" w14:textId="77777777" w:rsidR="005C134D" w:rsidRPr="007B5F67" w:rsidRDefault="005C134D" w:rsidP="003316B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5C2A7BD2" w14:textId="77777777" w:rsidR="005C134D" w:rsidRPr="007B5F67" w:rsidRDefault="00C858DA" w:rsidP="003316B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5C134D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5C134D" w:rsidRPr="007B5F67" w14:paraId="757F915A" w14:textId="77777777" w:rsidTr="003316B1">
        <w:tc>
          <w:tcPr>
            <w:tcW w:w="2552" w:type="dxa"/>
            <w:shd w:val="clear" w:color="auto" w:fill="D9D9D9"/>
            <w:vAlign w:val="center"/>
          </w:tcPr>
          <w:p w14:paraId="0DF41B7E" w14:textId="77777777" w:rsidR="005C134D" w:rsidRPr="007B5F67" w:rsidRDefault="005C134D" w:rsidP="003316B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68CF5869" w14:textId="4A3439E6" w:rsidR="005C134D" w:rsidRPr="008A3425" w:rsidRDefault="005A7C60" w:rsidP="003316B1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Listar y describir los </w:t>
            </w:r>
            <w:r w:rsidR="000D650E">
              <w:rPr>
                <w:rFonts w:ascii="Arial" w:hAnsi="Arial" w:cs="Arial"/>
                <w:iCs/>
              </w:rPr>
              <w:t>módulos</w:t>
            </w:r>
            <w:r>
              <w:rPr>
                <w:rFonts w:ascii="Arial" w:hAnsi="Arial" w:cs="Arial"/>
                <w:iCs/>
              </w:rPr>
              <w:t xml:space="preserve"> a implementar</w:t>
            </w:r>
          </w:p>
        </w:tc>
      </w:tr>
      <w:tr w:rsidR="005C134D" w:rsidRPr="007B5F67" w14:paraId="33B8DA85" w14:textId="77777777" w:rsidTr="003316B1">
        <w:tc>
          <w:tcPr>
            <w:tcW w:w="2552" w:type="dxa"/>
            <w:shd w:val="clear" w:color="auto" w:fill="D9D9D9"/>
            <w:vAlign w:val="center"/>
          </w:tcPr>
          <w:p w14:paraId="39F82866" w14:textId="77777777" w:rsidR="005C134D" w:rsidRPr="007B5F67" w:rsidRDefault="005C134D" w:rsidP="003316B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0032B0E4" w14:textId="77777777" w:rsidR="005C134D" w:rsidRPr="008A3425" w:rsidRDefault="005C134D" w:rsidP="003316B1">
            <w:pPr>
              <w:rPr>
                <w:rFonts w:ascii="Arial" w:hAnsi="Arial" w:cs="Arial"/>
                <w:iCs/>
              </w:rPr>
            </w:pPr>
          </w:p>
        </w:tc>
      </w:tr>
      <w:tr w:rsidR="005C134D" w:rsidRPr="007B5F67" w14:paraId="07FF2B59" w14:textId="77777777" w:rsidTr="003316B1">
        <w:tc>
          <w:tcPr>
            <w:tcW w:w="2552" w:type="dxa"/>
            <w:shd w:val="clear" w:color="auto" w:fill="D9D9D9"/>
            <w:vAlign w:val="center"/>
          </w:tcPr>
          <w:p w14:paraId="55A3E2EE" w14:textId="77777777" w:rsidR="005C134D" w:rsidRPr="007B5F67" w:rsidRDefault="005C134D" w:rsidP="003316B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0B4598AF" w14:textId="57451B66" w:rsidR="005C134D" w:rsidRPr="008A3425" w:rsidRDefault="00DE546B" w:rsidP="003316B1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5C134D" w:rsidRPr="007B5F67" w14:paraId="7AF1F802" w14:textId="77777777" w:rsidTr="003316B1">
        <w:tc>
          <w:tcPr>
            <w:tcW w:w="2552" w:type="dxa"/>
            <w:shd w:val="clear" w:color="auto" w:fill="D9D9D9"/>
            <w:vAlign w:val="center"/>
          </w:tcPr>
          <w:p w14:paraId="632EAA88" w14:textId="77777777" w:rsidR="005C134D" w:rsidRPr="007B5F67" w:rsidRDefault="005C134D" w:rsidP="003316B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1050FBE6" w14:textId="1C321818" w:rsidR="005C134D" w:rsidRPr="008A3425" w:rsidRDefault="00B80C64" w:rsidP="003316B1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22 </w:t>
            </w:r>
            <w:proofErr w:type="gramStart"/>
            <w:r>
              <w:rPr>
                <w:rFonts w:ascii="Arial" w:hAnsi="Arial" w:cs="Arial"/>
                <w:iCs/>
              </w:rPr>
              <w:t>Diciembre</w:t>
            </w:r>
            <w:proofErr w:type="gramEnd"/>
          </w:p>
        </w:tc>
        <w:tc>
          <w:tcPr>
            <w:tcW w:w="1559" w:type="dxa"/>
            <w:shd w:val="clear" w:color="auto" w:fill="D9D9D9"/>
            <w:vAlign w:val="center"/>
          </w:tcPr>
          <w:p w14:paraId="0DDC6DE4" w14:textId="77777777" w:rsidR="005C134D" w:rsidRPr="007B5F67" w:rsidRDefault="005C134D" w:rsidP="003316B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5C70744E" w14:textId="7BB40840" w:rsidR="005C134D" w:rsidRPr="007B5F67" w:rsidRDefault="00F80D3A" w:rsidP="003316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="005C134D">
              <w:rPr>
                <w:rFonts w:ascii="Arial" w:hAnsi="Arial" w:cs="Arial"/>
              </w:rPr>
              <w:t>:00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612AC22E" w14:textId="77777777" w:rsidR="005C134D" w:rsidRPr="007B5F67" w:rsidRDefault="005C134D" w:rsidP="003316B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4068437D" w14:textId="6A5B79B5" w:rsidR="005C134D" w:rsidRPr="008A3425" w:rsidRDefault="00F80D3A" w:rsidP="003316B1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8</w:t>
            </w:r>
            <w:r w:rsidR="005C134D" w:rsidRPr="008A3425">
              <w:rPr>
                <w:rFonts w:ascii="Arial" w:hAnsi="Arial" w:cs="Arial"/>
                <w:iCs/>
              </w:rPr>
              <w:t>:30 pm</w:t>
            </w:r>
          </w:p>
        </w:tc>
      </w:tr>
      <w:tr w:rsidR="005C134D" w:rsidRPr="007B5F67" w14:paraId="7C08E88D" w14:textId="77777777" w:rsidTr="003316B1">
        <w:tc>
          <w:tcPr>
            <w:tcW w:w="2552" w:type="dxa"/>
            <w:shd w:val="clear" w:color="auto" w:fill="D9D9D9"/>
            <w:vAlign w:val="center"/>
          </w:tcPr>
          <w:p w14:paraId="2FC4709E" w14:textId="77777777" w:rsidR="005C134D" w:rsidRPr="007B5F67" w:rsidRDefault="005C134D" w:rsidP="003316B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1E213C09" w14:textId="77777777" w:rsidR="005C134D" w:rsidRPr="008A3425" w:rsidRDefault="005C134D" w:rsidP="003316B1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Plataforma </w:t>
            </w:r>
            <w:proofErr w:type="gramStart"/>
            <w:r>
              <w:rPr>
                <w:rFonts w:ascii="Arial" w:hAnsi="Arial" w:cs="Arial"/>
                <w:iCs/>
              </w:rPr>
              <w:t>Zoom</w:t>
            </w:r>
            <w:proofErr w:type="gramEnd"/>
          </w:p>
        </w:tc>
      </w:tr>
      <w:tr w:rsidR="005C134D" w:rsidRPr="007B5F67" w14:paraId="7D04AA0E" w14:textId="77777777" w:rsidTr="003316B1">
        <w:tc>
          <w:tcPr>
            <w:tcW w:w="2552" w:type="dxa"/>
            <w:shd w:val="clear" w:color="auto" w:fill="D9D9D9"/>
            <w:vAlign w:val="center"/>
          </w:tcPr>
          <w:p w14:paraId="7CCE6DC4" w14:textId="77777777" w:rsidR="005C134D" w:rsidRPr="007B5F67" w:rsidRDefault="005C134D" w:rsidP="003316B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165604D9" w14:textId="77777777" w:rsidR="005C134D" w:rsidRPr="008A3425" w:rsidRDefault="005C134D" w:rsidP="003316B1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</w:t>
            </w:r>
          </w:p>
        </w:tc>
      </w:tr>
    </w:tbl>
    <w:p w14:paraId="36FCE840" w14:textId="67CD4AA2" w:rsidR="005C134D" w:rsidRDefault="005C134D" w:rsidP="005C134D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542197" w:rsidRPr="007B5F67" w14:paraId="2CA68FEE" w14:textId="77777777" w:rsidTr="00A91E82">
        <w:tc>
          <w:tcPr>
            <w:tcW w:w="9923" w:type="dxa"/>
            <w:gridSpan w:val="3"/>
            <w:shd w:val="clear" w:color="auto" w:fill="A6A6A6"/>
          </w:tcPr>
          <w:p w14:paraId="1E7C9681" w14:textId="77777777" w:rsidR="00542197" w:rsidRPr="007B5F67" w:rsidRDefault="00542197" w:rsidP="00A91E82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542197" w:rsidRPr="007B5F67" w14:paraId="0320ABF6" w14:textId="77777777" w:rsidTr="00A91E82">
        <w:tc>
          <w:tcPr>
            <w:tcW w:w="3340" w:type="dxa"/>
            <w:shd w:val="clear" w:color="auto" w:fill="D9D9D9"/>
          </w:tcPr>
          <w:p w14:paraId="0CEC78BA" w14:textId="77777777" w:rsidR="00542197" w:rsidRPr="007B5F67" w:rsidRDefault="00542197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66E0342F" w14:textId="77777777" w:rsidR="00542197" w:rsidRPr="007B5F67" w:rsidRDefault="00542197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423EED41" w14:textId="77777777" w:rsidR="00542197" w:rsidRPr="007B5F67" w:rsidRDefault="00542197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542197" w:rsidRPr="008A3425" w14:paraId="734307A1" w14:textId="77777777" w:rsidTr="00A91E82">
        <w:tc>
          <w:tcPr>
            <w:tcW w:w="3340" w:type="dxa"/>
          </w:tcPr>
          <w:p w14:paraId="1771AB93" w14:textId="77777777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7ECFEA83" w14:textId="77777777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096498B5" w14:textId="77777777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</w:p>
        </w:tc>
      </w:tr>
      <w:tr w:rsidR="00542197" w:rsidRPr="008A3425" w14:paraId="5EDC88CE" w14:textId="77777777" w:rsidTr="00A91E82">
        <w:tc>
          <w:tcPr>
            <w:tcW w:w="3340" w:type="dxa"/>
          </w:tcPr>
          <w:p w14:paraId="6D88AE50" w14:textId="6A35F498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2F941299" w14:textId="77777777" w:rsidR="00542197" w:rsidRPr="00EE580B" w:rsidRDefault="0054219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5E9A41D6" w14:textId="77777777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</w:p>
        </w:tc>
      </w:tr>
      <w:tr w:rsidR="00542197" w:rsidRPr="008A3425" w14:paraId="36564973" w14:textId="77777777" w:rsidTr="00A91E82">
        <w:tc>
          <w:tcPr>
            <w:tcW w:w="3340" w:type="dxa"/>
          </w:tcPr>
          <w:p w14:paraId="4D792D6A" w14:textId="77777777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3CD00889" w14:textId="77777777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13E43F1F" w14:textId="77777777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</w:p>
        </w:tc>
      </w:tr>
      <w:tr w:rsidR="00542197" w:rsidRPr="008A3425" w14:paraId="79DE1386" w14:textId="77777777" w:rsidTr="00A91E82">
        <w:tc>
          <w:tcPr>
            <w:tcW w:w="3340" w:type="dxa"/>
          </w:tcPr>
          <w:p w14:paraId="274C9BAB" w14:textId="77777777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40FCAF43" w14:textId="77777777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38DC6366" w14:textId="77777777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</w:p>
        </w:tc>
      </w:tr>
      <w:tr w:rsidR="00542197" w:rsidRPr="008A3425" w14:paraId="5D117D2E" w14:textId="77777777" w:rsidTr="00A91E82">
        <w:tc>
          <w:tcPr>
            <w:tcW w:w="3340" w:type="dxa"/>
          </w:tcPr>
          <w:p w14:paraId="579FE2DB" w14:textId="77777777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2BCECA0B" w14:textId="77777777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3729E3B6" w14:textId="77777777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</w:p>
        </w:tc>
      </w:tr>
      <w:tr w:rsidR="00542197" w:rsidRPr="008A3425" w14:paraId="186BCFCA" w14:textId="77777777" w:rsidTr="00A91E82">
        <w:tc>
          <w:tcPr>
            <w:tcW w:w="3340" w:type="dxa"/>
          </w:tcPr>
          <w:p w14:paraId="02FC332B" w14:textId="07589743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2043A9DA" w14:textId="77777777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5ED7D0A2" w14:textId="77777777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</w:p>
        </w:tc>
      </w:tr>
      <w:tr w:rsidR="00542197" w:rsidRPr="008A3425" w14:paraId="29B3E856" w14:textId="77777777" w:rsidTr="00A91E82">
        <w:tc>
          <w:tcPr>
            <w:tcW w:w="3340" w:type="dxa"/>
          </w:tcPr>
          <w:p w14:paraId="7B0F324D" w14:textId="77777777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11099D7A" w14:textId="77777777" w:rsidR="00542197" w:rsidRPr="00EE580B" w:rsidRDefault="00542197" w:rsidP="00A91E82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38EAFB35" w14:textId="77777777" w:rsidR="00542197" w:rsidRPr="008A3425" w:rsidRDefault="00542197" w:rsidP="00A91E82">
            <w:pPr>
              <w:rPr>
                <w:rFonts w:ascii="Arial" w:hAnsi="Arial" w:cs="Arial"/>
                <w:iCs/>
              </w:rPr>
            </w:pPr>
          </w:p>
        </w:tc>
      </w:tr>
    </w:tbl>
    <w:p w14:paraId="49B50889" w14:textId="77777777" w:rsidR="00542197" w:rsidRPr="00FB1F9B" w:rsidRDefault="00542197" w:rsidP="005C134D">
      <w:pPr>
        <w:rPr>
          <w:rFonts w:ascii="Arial" w:hAnsi="Arial" w:cs="Arial"/>
          <w:b/>
          <w:sz w:val="24"/>
        </w:rPr>
      </w:pPr>
    </w:p>
    <w:p w14:paraId="2F9035B2" w14:textId="77777777" w:rsidR="005C134D" w:rsidRPr="00EE580B" w:rsidRDefault="005C134D" w:rsidP="005C134D">
      <w:pPr>
        <w:rPr>
          <w:rFonts w:ascii="Arial" w:hAnsi="Arial" w:cs="Arial"/>
          <w:b/>
          <w:szCs w:val="2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5C134D" w:rsidRPr="007B5F67" w14:paraId="2F2243E7" w14:textId="77777777" w:rsidTr="003316B1">
        <w:tc>
          <w:tcPr>
            <w:tcW w:w="9923" w:type="dxa"/>
            <w:shd w:val="clear" w:color="auto" w:fill="D9D9D9"/>
          </w:tcPr>
          <w:p w14:paraId="4A68BCDD" w14:textId="77777777" w:rsidR="005C134D" w:rsidRPr="007B5F67" w:rsidRDefault="005C134D" w:rsidP="003316B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5093B1AF" w14:textId="77777777" w:rsidR="005C134D" w:rsidRPr="005C134D" w:rsidRDefault="005C134D" w:rsidP="005C134D">
      <w:pPr>
        <w:pStyle w:val="BodyText"/>
        <w:spacing w:before="120"/>
        <w:rPr>
          <w:rFonts w:ascii="Arial" w:hAnsi="Arial" w:cs="Arial"/>
          <w:i/>
        </w:rPr>
      </w:pPr>
      <w:r w:rsidRPr="005C134D">
        <w:rPr>
          <w:rFonts w:ascii="Arial" w:hAnsi="Arial" w:cs="Arial"/>
          <w:i/>
        </w:rPr>
        <w:t xml:space="preserve">Se realizó la lectura del caso de estudio </w:t>
      </w:r>
      <w:r w:rsidR="000E2C60">
        <w:rPr>
          <w:rFonts w:ascii="Arial" w:hAnsi="Arial" w:cs="Arial"/>
          <w:i/>
        </w:rPr>
        <w:t>para determinar cada uno de los requisitos del sistema y designar su realización a cada integrante del grupo</w:t>
      </w:r>
      <w:r w:rsidRPr="005C134D">
        <w:rPr>
          <w:rFonts w:ascii="Arial" w:hAnsi="Arial" w:cs="Arial"/>
          <w:i/>
        </w:rPr>
        <w:t>.</w:t>
      </w:r>
    </w:p>
    <w:p w14:paraId="4D146C54" w14:textId="77777777" w:rsidR="005C134D" w:rsidRPr="001B2A73" w:rsidRDefault="005C134D" w:rsidP="005C134D">
      <w:pPr>
        <w:pStyle w:val="BodyText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4156164A" w14:textId="77777777" w:rsidR="00B80C64" w:rsidRPr="005C134D" w:rsidRDefault="00B80C64" w:rsidP="00B80C64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 w:rsidRPr="005C134D">
        <w:rPr>
          <w:rFonts w:ascii="Arial" w:hAnsi="Arial" w:cs="Arial"/>
          <w:i/>
        </w:rPr>
        <w:t xml:space="preserve">Establecimiento de </w:t>
      </w:r>
      <w:r>
        <w:rPr>
          <w:rFonts w:ascii="Arial" w:hAnsi="Arial" w:cs="Arial"/>
          <w:i/>
        </w:rPr>
        <w:t>los puntos a tratar.</w:t>
      </w:r>
    </w:p>
    <w:p w14:paraId="1EA1FA1D" w14:textId="77777777" w:rsidR="00B80C64" w:rsidRDefault="00B80C64" w:rsidP="00B80C64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Corrección del documento de Alcance por cada uno de los integrantes</w:t>
      </w:r>
    </w:p>
    <w:p w14:paraId="4704ED39" w14:textId="77777777" w:rsidR="00B80C64" w:rsidRDefault="00B80C64" w:rsidP="00B80C64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Definición de que tecnología vamos a usar para nuestro proyecto</w:t>
      </w:r>
    </w:p>
    <w:p w14:paraId="230D7083" w14:textId="77777777" w:rsidR="00B80C64" w:rsidRDefault="00B80C64" w:rsidP="00B80C64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Elaboración de la bitácora.</w:t>
      </w:r>
    </w:p>
    <w:p w14:paraId="19969D44" w14:textId="62BE0781" w:rsidR="000E2C60" w:rsidRDefault="005C134D" w:rsidP="00EE580B">
      <w:pPr>
        <w:pStyle w:val="BodyText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2F32D401" w14:textId="77777777" w:rsidR="00291C9F" w:rsidRDefault="00291C9F" w:rsidP="00EE580B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291C9F" w:rsidRPr="007B5F67" w14:paraId="1270C715" w14:textId="77777777" w:rsidTr="00A91E82">
        <w:tc>
          <w:tcPr>
            <w:tcW w:w="9356" w:type="dxa"/>
            <w:gridSpan w:val="6"/>
            <w:shd w:val="clear" w:color="auto" w:fill="A6A6A6"/>
            <w:vAlign w:val="center"/>
          </w:tcPr>
          <w:p w14:paraId="57A55F14" w14:textId="77777777" w:rsidR="00291C9F" w:rsidRPr="007B5F67" w:rsidRDefault="00291C9F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7E3D5848" w14:textId="1D513B0A" w:rsidR="00291C9F" w:rsidRPr="007B5F67" w:rsidRDefault="00291C9F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</w:t>
            </w:r>
            <w:r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291C9F" w:rsidRPr="007B5F67" w14:paraId="786177F3" w14:textId="77777777" w:rsidTr="00A91E82">
        <w:tc>
          <w:tcPr>
            <w:tcW w:w="2552" w:type="dxa"/>
            <w:shd w:val="clear" w:color="auto" w:fill="D9D9D9"/>
            <w:vAlign w:val="center"/>
          </w:tcPr>
          <w:p w14:paraId="0B922D19" w14:textId="77777777" w:rsidR="00291C9F" w:rsidRPr="007B5F67" w:rsidRDefault="00291C9F" w:rsidP="00A91E8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01D8E1F7" w14:textId="6BA7585A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proofErr w:type="spellStart"/>
            <w:r>
              <w:rPr>
                <w:rFonts w:ascii="Arial" w:hAnsi="Arial" w:cs="Arial"/>
                <w:iCs/>
              </w:rPr>
              <w:t>Implementacion</w:t>
            </w:r>
            <w:proofErr w:type="spellEnd"/>
            <w:r>
              <w:rPr>
                <w:rFonts w:ascii="Arial" w:hAnsi="Arial" w:cs="Arial"/>
                <w:iCs/>
              </w:rPr>
              <w:t xml:space="preserve"> de lo acordado por cada uno de los integrantes</w:t>
            </w:r>
          </w:p>
        </w:tc>
      </w:tr>
      <w:tr w:rsidR="00291C9F" w:rsidRPr="007B5F67" w14:paraId="3EE9EAF1" w14:textId="77777777" w:rsidTr="00A91E82">
        <w:tc>
          <w:tcPr>
            <w:tcW w:w="2552" w:type="dxa"/>
            <w:shd w:val="clear" w:color="auto" w:fill="D9D9D9"/>
            <w:vAlign w:val="center"/>
          </w:tcPr>
          <w:p w14:paraId="4E43A076" w14:textId="77777777" w:rsidR="00291C9F" w:rsidRPr="007B5F67" w:rsidRDefault="00291C9F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136FB11A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</w:p>
        </w:tc>
      </w:tr>
      <w:tr w:rsidR="00291C9F" w:rsidRPr="007B5F67" w14:paraId="3ADC16CC" w14:textId="77777777" w:rsidTr="00A91E82">
        <w:tc>
          <w:tcPr>
            <w:tcW w:w="2552" w:type="dxa"/>
            <w:shd w:val="clear" w:color="auto" w:fill="D9D9D9"/>
            <w:vAlign w:val="center"/>
          </w:tcPr>
          <w:p w14:paraId="2EE6F7BE" w14:textId="77777777" w:rsidR="00291C9F" w:rsidRPr="007B5F67" w:rsidRDefault="00291C9F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6DBB05D8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291C9F" w:rsidRPr="007B5F67" w14:paraId="2576A834" w14:textId="77777777" w:rsidTr="00A91E82">
        <w:tc>
          <w:tcPr>
            <w:tcW w:w="2552" w:type="dxa"/>
            <w:shd w:val="clear" w:color="auto" w:fill="D9D9D9"/>
            <w:vAlign w:val="center"/>
          </w:tcPr>
          <w:p w14:paraId="2863562B" w14:textId="77777777" w:rsidR="00291C9F" w:rsidRPr="007B5F67" w:rsidRDefault="00291C9F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05ED8318" w14:textId="1A7045E0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25 </w:t>
            </w:r>
            <w:proofErr w:type="gramStart"/>
            <w:r>
              <w:rPr>
                <w:rFonts w:ascii="Arial" w:hAnsi="Arial" w:cs="Arial"/>
                <w:iCs/>
              </w:rPr>
              <w:t>Diciembre</w:t>
            </w:r>
            <w:proofErr w:type="gramEnd"/>
          </w:p>
        </w:tc>
        <w:tc>
          <w:tcPr>
            <w:tcW w:w="1559" w:type="dxa"/>
            <w:shd w:val="clear" w:color="auto" w:fill="D9D9D9"/>
            <w:vAlign w:val="center"/>
          </w:tcPr>
          <w:p w14:paraId="03CAF089" w14:textId="77777777" w:rsidR="00291C9F" w:rsidRPr="007B5F67" w:rsidRDefault="00291C9F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1B7A6FD2" w14:textId="77777777" w:rsidR="00291C9F" w:rsidRPr="007B5F67" w:rsidRDefault="00291C9F" w:rsidP="00A91E8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7:00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432079AB" w14:textId="77777777" w:rsidR="00291C9F" w:rsidRPr="007B5F67" w:rsidRDefault="00291C9F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4FE87FAB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8</w:t>
            </w:r>
            <w:r w:rsidRPr="008A3425">
              <w:rPr>
                <w:rFonts w:ascii="Arial" w:hAnsi="Arial" w:cs="Arial"/>
                <w:iCs/>
              </w:rPr>
              <w:t>:30 pm</w:t>
            </w:r>
          </w:p>
        </w:tc>
      </w:tr>
      <w:tr w:rsidR="00291C9F" w:rsidRPr="007B5F67" w14:paraId="11977AD3" w14:textId="77777777" w:rsidTr="00A91E82">
        <w:tc>
          <w:tcPr>
            <w:tcW w:w="2552" w:type="dxa"/>
            <w:shd w:val="clear" w:color="auto" w:fill="D9D9D9"/>
            <w:vAlign w:val="center"/>
          </w:tcPr>
          <w:p w14:paraId="541F87A4" w14:textId="77777777" w:rsidR="00291C9F" w:rsidRPr="007B5F67" w:rsidRDefault="00291C9F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58A3739F" w14:textId="3B58929B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Plataforma WhatsApp</w:t>
            </w:r>
          </w:p>
        </w:tc>
      </w:tr>
      <w:tr w:rsidR="00291C9F" w:rsidRPr="007B5F67" w14:paraId="65E6D370" w14:textId="77777777" w:rsidTr="00A91E82">
        <w:tc>
          <w:tcPr>
            <w:tcW w:w="2552" w:type="dxa"/>
            <w:shd w:val="clear" w:color="auto" w:fill="D9D9D9"/>
            <w:vAlign w:val="center"/>
          </w:tcPr>
          <w:p w14:paraId="7B4F9EE1" w14:textId="77777777" w:rsidR="00291C9F" w:rsidRPr="007B5F67" w:rsidRDefault="00291C9F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388F20B7" w14:textId="602EE960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Word-Bloc de Notas</w:t>
            </w:r>
          </w:p>
        </w:tc>
      </w:tr>
    </w:tbl>
    <w:p w14:paraId="1DB24EC3" w14:textId="4B833746" w:rsidR="00291C9F" w:rsidRDefault="00291C9F" w:rsidP="00EE580B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291C9F" w:rsidRPr="007B5F67" w14:paraId="5CA5A404" w14:textId="77777777" w:rsidTr="00A91E82">
        <w:tc>
          <w:tcPr>
            <w:tcW w:w="9923" w:type="dxa"/>
            <w:gridSpan w:val="3"/>
            <w:shd w:val="clear" w:color="auto" w:fill="A6A6A6"/>
          </w:tcPr>
          <w:p w14:paraId="1BE93512" w14:textId="77777777" w:rsidR="00291C9F" w:rsidRPr="007B5F67" w:rsidRDefault="00291C9F" w:rsidP="00A91E82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291C9F" w:rsidRPr="007B5F67" w14:paraId="23229E35" w14:textId="77777777" w:rsidTr="00A91E82">
        <w:tc>
          <w:tcPr>
            <w:tcW w:w="3340" w:type="dxa"/>
            <w:shd w:val="clear" w:color="auto" w:fill="D9D9D9"/>
          </w:tcPr>
          <w:p w14:paraId="59921B4C" w14:textId="77777777" w:rsidR="00291C9F" w:rsidRPr="007B5F67" w:rsidRDefault="00291C9F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552E1763" w14:textId="77777777" w:rsidR="00291C9F" w:rsidRPr="007B5F67" w:rsidRDefault="00291C9F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64441691" w14:textId="77777777" w:rsidR="00291C9F" w:rsidRPr="007B5F67" w:rsidRDefault="00291C9F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291C9F" w:rsidRPr="008A3425" w14:paraId="35045D05" w14:textId="77777777" w:rsidTr="00A91E82">
        <w:tc>
          <w:tcPr>
            <w:tcW w:w="3340" w:type="dxa"/>
          </w:tcPr>
          <w:p w14:paraId="021C0F74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09899176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7D9E17CF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</w:p>
        </w:tc>
      </w:tr>
      <w:tr w:rsidR="00291C9F" w:rsidRPr="008A3425" w14:paraId="1E527F98" w14:textId="77777777" w:rsidTr="00A91E82">
        <w:tc>
          <w:tcPr>
            <w:tcW w:w="3340" w:type="dxa"/>
          </w:tcPr>
          <w:p w14:paraId="03716B0D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31248A38" w14:textId="77777777" w:rsidR="00291C9F" w:rsidRPr="00EE580B" w:rsidRDefault="00291C9F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61D75E88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</w:p>
        </w:tc>
      </w:tr>
      <w:tr w:rsidR="00291C9F" w:rsidRPr="008A3425" w14:paraId="328AC493" w14:textId="77777777" w:rsidTr="00A91E82">
        <w:tc>
          <w:tcPr>
            <w:tcW w:w="3340" w:type="dxa"/>
          </w:tcPr>
          <w:p w14:paraId="5DF5AB2E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34B4F00F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1C6A3BF4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</w:p>
        </w:tc>
      </w:tr>
      <w:tr w:rsidR="00291C9F" w:rsidRPr="008A3425" w14:paraId="7CC5A12A" w14:textId="77777777" w:rsidTr="00A91E82">
        <w:tc>
          <w:tcPr>
            <w:tcW w:w="3340" w:type="dxa"/>
          </w:tcPr>
          <w:p w14:paraId="10A41971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0270B5F5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39012A6E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</w:p>
        </w:tc>
      </w:tr>
      <w:tr w:rsidR="00291C9F" w:rsidRPr="008A3425" w14:paraId="2372E338" w14:textId="77777777" w:rsidTr="00A91E82">
        <w:tc>
          <w:tcPr>
            <w:tcW w:w="3340" w:type="dxa"/>
          </w:tcPr>
          <w:p w14:paraId="44C4CBFB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4CD2429C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39524020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</w:p>
        </w:tc>
      </w:tr>
      <w:tr w:rsidR="00291C9F" w:rsidRPr="008A3425" w14:paraId="16FB48C8" w14:textId="77777777" w:rsidTr="00A91E82">
        <w:tc>
          <w:tcPr>
            <w:tcW w:w="3340" w:type="dxa"/>
          </w:tcPr>
          <w:p w14:paraId="09839BC9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18FC2997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1CD448D8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</w:p>
        </w:tc>
      </w:tr>
      <w:tr w:rsidR="00291C9F" w:rsidRPr="008A3425" w14:paraId="7F658E53" w14:textId="77777777" w:rsidTr="00A91E82">
        <w:tc>
          <w:tcPr>
            <w:tcW w:w="3340" w:type="dxa"/>
          </w:tcPr>
          <w:p w14:paraId="4123F0FB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1AE09C3C" w14:textId="77777777" w:rsidR="00291C9F" w:rsidRPr="00EE580B" w:rsidRDefault="00291C9F" w:rsidP="00A91E82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35D6757A" w14:textId="77777777" w:rsidR="00291C9F" w:rsidRPr="008A3425" w:rsidRDefault="00291C9F" w:rsidP="00A91E82">
            <w:pPr>
              <w:rPr>
                <w:rFonts w:ascii="Arial" w:hAnsi="Arial" w:cs="Arial"/>
                <w:iCs/>
              </w:rPr>
            </w:pPr>
          </w:p>
        </w:tc>
      </w:tr>
    </w:tbl>
    <w:p w14:paraId="03EC50ED" w14:textId="734D049D" w:rsidR="00291C9F" w:rsidRDefault="00291C9F" w:rsidP="00EE580B">
      <w:pPr>
        <w:pStyle w:val="BodyText"/>
        <w:rPr>
          <w:rFonts w:ascii="Arial" w:hAnsi="Arial" w:cs="Arial"/>
          <w:b/>
          <w:color w:val="000000"/>
        </w:rPr>
      </w:pPr>
    </w:p>
    <w:p w14:paraId="5F27B076" w14:textId="77777777" w:rsidR="00291C9F" w:rsidRPr="007B5F67" w:rsidRDefault="00291C9F" w:rsidP="00291C9F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3D54780E" w14:textId="6A0C2265" w:rsidR="00291C9F" w:rsidRPr="005C134D" w:rsidRDefault="00291C9F" w:rsidP="00291C9F">
      <w:pPr>
        <w:pStyle w:val="BodyText"/>
        <w:spacing w:before="120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Se reviso la implementación de cada uno </w:t>
      </w:r>
      <w:proofErr w:type="gramStart"/>
      <w:r>
        <w:rPr>
          <w:rFonts w:ascii="Arial" w:hAnsi="Arial" w:cs="Arial"/>
          <w:i/>
        </w:rPr>
        <w:t>de los tema</w:t>
      </w:r>
      <w:proofErr w:type="gramEnd"/>
      <w:r>
        <w:rPr>
          <w:rFonts w:ascii="Arial" w:hAnsi="Arial" w:cs="Arial"/>
          <w:i/>
        </w:rPr>
        <w:t xml:space="preserve"> a desarrollar según lo previsto hasta el 31 de Diciembre del 2022</w:t>
      </w:r>
    </w:p>
    <w:p w14:paraId="6C8E8587" w14:textId="77777777" w:rsidR="00291C9F" w:rsidRPr="001B2A73" w:rsidRDefault="00291C9F" w:rsidP="00291C9F">
      <w:pPr>
        <w:pStyle w:val="BodyText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26095667" w14:textId="47C20B97" w:rsidR="00291C9F" w:rsidRDefault="00291C9F" w:rsidP="00291C9F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Establecer que plataforma usar y corrección de errores a la hora de subir a la nube de </w:t>
      </w:r>
      <w:proofErr w:type="spellStart"/>
      <w:r>
        <w:rPr>
          <w:rFonts w:ascii="Arial" w:hAnsi="Arial" w:cs="Arial"/>
          <w:i/>
        </w:rPr>
        <w:t>Github</w:t>
      </w:r>
      <w:proofErr w:type="spellEnd"/>
      <w:r>
        <w:rPr>
          <w:rFonts w:ascii="Arial" w:hAnsi="Arial" w:cs="Arial"/>
          <w:i/>
        </w:rPr>
        <w:t xml:space="preserve"> nuestro proyecto.</w:t>
      </w:r>
    </w:p>
    <w:p w14:paraId="1D0E3E91" w14:textId="00C3631D" w:rsidR="00291C9F" w:rsidRPr="00291C9F" w:rsidRDefault="00291C9F" w:rsidP="00291C9F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proofErr w:type="gramStart"/>
      <w:r>
        <w:rPr>
          <w:rFonts w:ascii="Arial" w:hAnsi="Arial" w:cs="Arial"/>
          <w:i/>
        </w:rPr>
        <w:t>Corrección de Módulos a tratar</w:t>
      </w:r>
      <w:proofErr w:type="gramEnd"/>
      <w:r>
        <w:rPr>
          <w:rFonts w:ascii="Arial" w:hAnsi="Arial" w:cs="Arial"/>
          <w:i/>
        </w:rPr>
        <w:t xml:space="preserve"> por parte de </w:t>
      </w:r>
      <w:proofErr w:type="spellStart"/>
      <w:r>
        <w:rPr>
          <w:rFonts w:ascii="Arial" w:hAnsi="Arial" w:cs="Arial"/>
          <w:i/>
        </w:rPr>
        <w:t>Anderdon</w:t>
      </w:r>
      <w:proofErr w:type="spellEnd"/>
      <w:r>
        <w:rPr>
          <w:rFonts w:ascii="Arial" w:hAnsi="Arial" w:cs="Arial"/>
          <w:i/>
        </w:rPr>
        <w:t xml:space="preserve"> Jordán y Nathalie Bowen para la implementación de los mismo.</w:t>
      </w:r>
    </w:p>
    <w:p w14:paraId="4F446D8F" w14:textId="1A0947ED" w:rsidR="00291C9F" w:rsidRDefault="00291C9F" w:rsidP="00291C9F">
      <w:pPr>
        <w:pStyle w:val="BodyText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71191694" w14:textId="6A84108B" w:rsidR="00EC4F87" w:rsidRDefault="00EC4F87" w:rsidP="00291C9F">
      <w:pPr>
        <w:pStyle w:val="BodyText"/>
        <w:rPr>
          <w:rFonts w:ascii="Arial" w:hAnsi="Arial" w:cs="Arial"/>
          <w:b/>
          <w:color w:val="000000"/>
        </w:rPr>
      </w:pPr>
    </w:p>
    <w:p w14:paraId="677B8A2C" w14:textId="0970A67C" w:rsidR="00EC4F87" w:rsidRDefault="00EC4F87" w:rsidP="00291C9F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EC4F87" w:rsidRPr="007B5F67" w14:paraId="3F085DD7" w14:textId="77777777" w:rsidTr="00A91E82">
        <w:tc>
          <w:tcPr>
            <w:tcW w:w="9356" w:type="dxa"/>
            <w:gridSpan w:val="6"/>
            <w:shd w:val="clear" w:color="auto" w:fill="A6A6A6"/>
            <w:vAlign w:val="center"/>
          </w:tcPr>
          <w:p w14:paraId="08456352" w14:textId="77777777" w:rsidR="00EC4F87" w:rsidRPr="007B5F67" w:rsidRDefault="00EC4F87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68FFF935" w14:textId="07598C4B" w:rsidR="00EC4F87" w:rsidRPr="007B5F67" w:rsidRDefault="00A355B1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4</w:t>
            </w:r>
            <w:r w:rsidR="00EC4F87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EC4F87" w:rsidRPr="007B5F67" w14:paraId="14899C92" w14:textId="77777777" w:rsidTr="00A91E82">
        <w:tc>
          <w:tcPr>
            <w:tcW w:w="2552" w:type="dxa"/>
            <w:shd w:val="clear" w:color="auto" w:fill="D9D9D9"/>
            <w:vAlign w:val="center"/>
          </w:tcPr>
          <w:p w14:paraId="3F04D70C" w14:textId="77777777" w:rsidR="00EC4F87" w:rsidRPr="007B5F67" w:rsidRDefault="00EC4F87" w:rsidP="00A91E8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37BACE50" w14:textId="4B3C55E7" w:rsidR="00EC4F87" w:rsidRPr="008A3425" w:rsidRDefault="00A355B1" w:rsidP="00A91E82">
            <w:pPr>
              <w:rPr>
                <w:rFonts w:ascii="Arial" w:hAnsi="Arial" w:cs="Arial"/>
                <w:iCs/>
              </w:rPr>
            </w:pPr>
            <w:proofErr w:type="spellStart"/>
            <w:r>
              <w:rPr>
                <w:rFonts w:ascii="Arial" w:hAnsi="Arial" w:cs="Arial"/>
                <w:iCs/>
              </w:rPr>
              <w:t>Realizacion</w:t>
            </w:r>
            <w:proofErr w:type="spellEnd"/>
            <w:r>
              <w:rPr>
                <w:rFonts w:ascii="Arial" w:hAnsi="Arial" w:cs="Arial"/>
                <w:iCs/>
              </w:rPr>
              <w:t xml:space="preserve"> de la primera parte de la guía</w:t>
            </w:r>
          </w:p>
        </w:tc>
      </w:tr>
      <w:tr w:rsidR="00EC4F87" w:rsidRPr="007B5F67" w14:paraId="535AC7FC" w14:textId="77777777" w:rsidTr="00A91E82">
        <w:tc>
          <w:tcPr>
            <w:tcW w:w="2552" w:type="dxa"/>
            <w:shd w:val="clear" w:color="auto" w:fill="D9D9D9"/>
            <w:vAlign w:val="center"/>
          </w:tcPr>
          <w:p w14:paraId="7E4847C8" w14:textId="77777777" w:rsidR="00EC4F87" w:rsidRPr="007B5F67" w:rsidRDefault="00EC4F87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35F6AD15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</w:p>
        </w:tc>
      </w:tr>
      <w:tr w:rsidR="00EC4F87" w:rsidRPr="007B5F67" w14:paraId="25644956" w14:textId="77777777" w:rsidTr="00A91E82">
        <w:tc>
          <w:tcPr>
            <w:tcW w:w="2552" w:type="dxa"/>
            <w:shd w:val="clear" w:color="auto" w:fill="D9D9D9"/>
            <w:vAlign w:val="center"/>
          </w:tcPr>
          <w:p w14:paraId="5CB6E1B7" w14:textId="77777777" w:rsidR="00EC4F87" w:rsidRPr="007B5F67" w:rsidRDefault="00EC4F87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6EFE1B25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EC4F87" w:rsidRPr="007B5F67" w14:paraId="677F7EB4" w14:textId="77777777" w:rsidTr="00A91E82">
        <w:tc>
          <w:tcPr>
            <w:tcW w:w="2552" w:type="dxa"/>
            <w:shd w:val="clear" w:color="auto" w:fill="D9D9D9"/>
            <w:vAlign w:val="center"/>
          </w:tcPr>
          <w:p w14:paraId="135E3B7E" w14:textId="77777777" w:rsidR="00EC4F87" w:rsidRPr="007B5F67" w:rsidRDefault="00EC4F87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211CFCAF" w14:textId="0DDEAB6A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2</w:t>
            </w:r>
            <w:r w:rsidR="00A355B1">
              <w:rPr>
                <w:rFonts w:ascii="Arial" w:hAnsi="Arial" w:cs="Arial"/>
                <w:iCs/>
              </w:rPr>
              <w:t>8</w:t>
            </w:r>
            <w:r>
              <w:rPr>
                <w:rFonts w:ascii="Arial" w:hAnsi="Arial" w:cs="Arial"/>
                <w:iCs/>
              </w:rPr>
              <w:t xml:space="preserve"> </w:t>
            </w:r>
            <w:proofErr w:type="gramStart"/>
            <w:r>
              <w:rPr>
                <w:rFonts w:ascii="Arial" w:hAnsi="Arial" w:cs="Arial"/>
                <w:iCs/>
              </w:rPr>
              <w:t>Diciembre</w:t>
            </w:r>
            <w:proofErr w:type="gramEnd"/>
          </w:p>
        </w:tc>
        <w:tc>
          <w:tcPr>
            <w:tcW w:w="1559" w:type="dxa"/>
            <w:shd w:val="clear" w:color="auto" w:fill="D9D9D9"/>
            <w:vAlign w:val="center"/>
          </w:tcPr>
          <w:p w14:paraId="701689FB" w14:textId="77777777" w:rsidR="00EC4F87" w:rsidRPr="007B5F67" w:rsidRDefault="00EC4F87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2BB85C2B" w14:textId="21A78D8B" w:rsidR="00EC4F87" w:rsidRPr="007B5F67" w:rsidRDefault="00A355B1" w:rsidP="00A91E8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="00EC4F87">
              <w:rPr>
                <w:rFonts w:ascii="Arial" w:hAnsi="Arial" w:cs="Arial"/>
              </w:rPr>
              <w:t>:00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5AB4AC5F" w14:textId="77777777" w:rsidR="00EC4F87" w:rsidRPr="007B5F67" w:rsidRDefault="00EC4F87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60458EAD" w14:textId="4A3E0D05" w:rsidR="00EC4F87" w:rsidRPr="008A3425" w:rsidRDefault="00A355B1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12</w:t>
            </w:r>
            <w:r w:rsidR="00EC4F87" w:rsidRPr="008A3425">
              <w:rPr>
                <w:rFonts w:ascii="Arial" w:hAnsi="Arial" w:cs="Arial"/>
                <w:iCs/>
              </w:rPr>
              <w:t xml:space="preserve">:30 </w:t>
            </w:r>
            <w:r>
              <w:rPr>
                <w:rFonts w:ascii="Arial" w:hAnsi="Arial" w:cs="Arial"/>
                <w:iCs/>
              </w:rPr>
              <w:t>a</w:t>
            </w:r>
            <w:r w:rsidR="00EC4F87" w:rsidRPr="008A3425">
              <w:rPr>
                <w:rFonts w:ascii="Arial" w:hAnsi="Arial" w:cs="Arial"/>
                <w:iCs/>
              </w:rPr>
              <w:t>m</w:t>
            </w:r>
          </w:p>
        </w:tc>
      </w:tr>
      <w:tr w:rsidR="00EC4F87" w:rsidRPr="007B5F67" w14:paraId="5A79C718" w14:textId="77777777" w:rsidTr="00A91E82">
        <w:tc>
          <w:tcPr>
            <w:tcW w:w="2552" w:type="dxa"/>
            <w:shd w:val="clear" w:color="auto" w:fill="D9D9D9"/>
            <w:vAlign w:val="center"/>
          </w:tcPr>
          <w:p w14:paraId="212CA2E6" w14:textId="77777777" w:rsidR="00EC4F87" w:rsidRPr="007B5F67" w:rsidRDefault="00EC4F87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48720D6C" w14:textId="7AC2E9D6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Plataforma </w:t>
            </w:r>
            <w:proofErr w:type="gramStart"/>
            <w:r w:rsidR="00A355B1">
              <w:rPr>
                <w:rFonts w:ascii="Arial" w:hAnsi="Arial" w:cs="Arial"/>
                <w:iCs/>
              </w:rPr>
              <w:t>Zoom</w:t>
            </w:r>
            <w:proofErr w:type="gramEnd"/>
          </w:p>
        </w:tc>
      </w:tr>
      <w:tr w:rsidR="00EC4F87" w:rsidRPr="007B5F67" w14:paraId="70CEDB8E" w14:textId="77777777" w:rsidTr="00A91E82">
        <w:tc>
          <w:tcPr>
            <w:tcW w:w="2552" w:type="dxa"/>
            <w:shd w:val="clear" w:color="auto" w:fill="D9D9D9"/>
            <w:vAlign w:val="center"/>
          </w:tcPr>
          <w:p w14:paraId="0CD7BBEA" w14:textId="77777777" w:rsidR="00EC4F87" w:rsidRPr="007B5F67" w:rsidRDefault="00EC4F87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4B50AB77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Word-Bloc de Notas</w:t>
            </w:r>
          </w:p>
        </w:tc>
      </w:tr>
    </w:tbl>
    <w:p w14:paraId="41AF971F" w14:textId="77777777" w:rsidR="00EC4F87" w:rsidRDefault="00EC4F87" w:rsidP="00291C9F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EC4F87" w:rsidRPr="007B5F67" w14:paraId="683BD22C" w14:textId="77777777" w:rsidTr="00A91E82">
        <w:tc>
          <w:tcPr>
            <w:tcW w:w="9923" w:type="dxa"/>
            <w:gridSpan w:val="3"/>
            <w:shd w:val="clear" w:color="auto" w:fill="A6A6A6"/>
          </w:tcPr>
          <w:p w14:paraId="076C7E74" w14:textId="77777777" w:rsidR="00EC4F87" w:rsidRPr="007B5F67" w:rsidRDefault="00EC4F87" w:rsidP="00A91E82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EC4F87" w:rsidRPr="007B5F67" w14:paraId="1E252C33" w14:textId="77777777" w:rsidTr="00A91E82">
        <w:tc>
          <w:tcPr>
            <w:tcW w:w="3340" w:type="dxa"/>
            <w:shd w:val="clear" w:color="auto" w:fill="D9D9D9"/>
          </w:tcPr>
          <w:p w14:paraId="59FADE5D" w14:textId="77777777" w:rsidR="00EC4F87" w:rsidRPr="007B5F67" w:rsidRDefault="00EC4F87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083183B5" w14:textId="77777777" w:rsidR="00EC4F87" w:rsidRPr="007B5F67" w:rsidRDefault="00EC4F87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6E967C23" w14:textId="77777777" w:rsidR="00EC4F87" w:rsidRPr="007B5F67" w:rsidRDefault="00EC4F87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EC4F87" w:rsidRPr="008A3425" w14:paraId="7E7E6877" w14:textId="77777777" w:rsidTr="00A91E82">
        <w:tc>
          <w:tcPr>
            <w:tcW w:w="3340" w:type="dxa"/>
          </w:tcPr>
          <w:p w14:paraId="131D6025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68FE2715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792E40F1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</w:p>
        </w:tc>
      </w:tr>
      <w:tr w:rsidR="00EC4F87" w:rsidRPr="008A3425" w14:paraId="168ED854" w14:textId="77777777" w:rsidTr="00A91E82">
        <w:tc>
          <w:tcPr>
            <w:tcW w:w="3340" w:type="dxa"/>
          </w:tcPr>
          <w:p w14:paraId="527A9471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439D8C97" w14:textId="77777777" w:rsidR="00EC4F87" w:rsidRPr="00EE580B" w:rsidRDefault="00EC4F8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0E275905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</w:p>
        </w:tc>
      </w:tr>
      <w:tr w:rsidR="00EC4F87" w:rsidRPr="008A3425" w14:paraId="3ED01565" w14:textId="77777777" w:rsidTr="00A91E82">
        <w:tc>
          <w:tcPr>
            <w:tcW w:w="3340" w:type="dxa"/>
          </w:tcPr>
          <w:p w14:paraId="010DDB3F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0BA0B35E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2F0DC876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</w:p>
        </w:tc>
      </w:tr>
      <w:tr w:rsidR="00EC4F87" w:rsidRPr="008A3425" w14:paraId="6DDF0A85" w14:textId="77777777" w:rsidTr="00A91E82">
        <w:tc>
          <w:tcPr>
            <w:tcW w:w="3340" w:type="dxa"/>
          </w:tcPr>
          <w:p w14:paraId="4FD1A090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3809A6CE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6550F54A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</w:p>
        </w:tc>
      </w:tr>
      <w:tr w:rsidR="00EC4F87" w:rsidRPr="008A3425" w14:paraId="7275F6C2" w14:textId="77777777" w:rsidTr="00A91E82">
        <w:tc>
          <w:tcPr>
            <w:tcW w:w="3340" w:type="dxa"/>
          </w:tcPr>
          <w:p w14:paraId="20A38D13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3D67D603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538A0F33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</w:p>
        </w:tc>
      </w:tr>
      <w:tr w:rsidR="00EC4F87" w:rsidRPr="008A3425" w14:paraId="6B4494C9" w14:textId="77777777" w:rsidTr="00A91E82">
        <w:tc>
          <w:tcPr>
            <w:tcW w:w="3340" w:type="dxa"/>
          </w:tcPr>
          <w:p w14:paraId="32886B83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36913DF5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7D02B0C6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</w:p>
        </w:tc>
      </w:tr>
      <w:tr w:rsidR="00EC4F87" w:rsidRPr="008A3425" w14:paraId="7B69BC62" w14:textId="77777777" w:rsidTr="00A91E82">
        <w:tc>
          <w:tcPr>
            <w:tcW w:w="3340" w:type="dxa"/>
          </w:tcPr>
          <w:p w14:paraId="410CE2C6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2664943B" w14:textId="77777777" w:rsidR="00EC4F87" w:rsidRPr="00EE580B" w:rsidRDefault="00EC4F87" w:rsidP="00A91E82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7B976E27" w14:textId="77777777" w:rsidR="00EC4F87" w:rsidRPr="008A3425" w:rsidRDefault="00EC4F87" w:rsidP="00A91E82">
            <w:pPr>
              <w:rPr>
                <w:rFonts w:ascii="Arial" w:hAnsi="Arial" w:cs="Arial"/>
                <w:iCs/>
              </w:rPr>
            </w:pPr>
          </w:p>
        </w:tc>
      </w:tr>
    </w:tbl>
    <w:p w14:paraId="6CB6F265" w14:textId="246F378A" w:rsidR="00291C9F" w:rsidRDefault="00291C9F" w:rsidP="00EE580B">
      <w:pPr>
        <w:pStyle w:val="BodyText"/>
        <w:rPr>
          <w:rFonts w:ascii="Arial" w:hAnsi="Arial" w:cs="Arial"/>
          <w:b/>
          <w:color w:val="000000"/>
        </w:rPr>
      </w:pPr>
    </w:p>
    <w:p w14:paraId="068A54BF" w14:textId="77777777" w:rsidR="00EC4F87" w:rsidRPr="007B5F67" w:rsidRDefault="00EC4F87" w:rsidP="00EC4F87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03E1C9C1" w14:textId="521AB937" w:rsidR="00EC4F87" w:rsidRPr="005C134D" w:rsidRDefault="00EC4F87" w:rsidP="00EC4F87">
      <w:pPr>
        <w:pStyle w:val="BodyText"/>
        <w:spacing w:before="120"/>
        <w:rPr>
          <w:rFonts w:ascii="Arial" w:hAnsi="Arial" w:cs="Arial"/>
          <w:i/>
        </w:rPr>
      </w:pPr>
      <w:r>
        <w:rPr>
          <w:rFonts w:ascii="Arial" w:hAnsi="Arial" w:cs="Arial"/>
          <w:i/>
        </w:rPr>
        <w:t>Se re</w:t>
      </w:r>
      <w:r w:rsidR="002D7C6D">
        <w:rPr>
          <w:rFonts w:ascii="Arial" w:hAnsi="Arial" w:cs="Arial"/>
          <w:i/>
        </w:rPr>
        <w:t>alizo la primera parte de la guía para la entrega de la primera parte por cada uno de los integrantes.</w:t>
      </w:r>
    </w:p>
    <w:p w14:paraId="0805A498" w14:textId="77777777" w:rsidR="00EC4F87" w:rsidRPr="001B2A73" w:rsidRDefault="00EC4F87" w:rsidP="00EC4F87">
      <w:pPr>
        <w:pStyle w:val="BodyText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5B880687" w14:textId="52D3F307" w:rsidR="00EC4F87" w:rsidRDefault="002D7C6D" w:rsidP="002D7C6D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Uso de Word para realizar cada uno de los pasos a seguir dentro de la implementación de nuestro código.</w:t>
      </w:r>
    </w:p>
    <w:p w14:paraId="0C6F4270" w14:textId="5D3D15B8" w:rsidR="00EC4F87" w:rsidRPr="00291C9F" w:rsidRDefault="002D7C6D" w:rsidP="00EC4F87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Realización de la primera parte del uso de GitHub por el Líder conciliador Anderson Jordán</w:t>
      </w:r>
    </w:p>
    <w:p w14:paraId="23546A8D" w14:textId="2BBB8CE5" w:rsidR="00EC4F87" w:rsidRDefault="00EC4F87" w:rsidP="00EC4F87">
      <w:pPr>
        <w:pStyle w:val="BodyText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5518F951" w14:textId="139D4FB5" w:rsidR="002D7C6D" w:rsidRDefault="002D7C6D" w:rsidP="00EC4F87">
      <w:pPr>
        <w:pStyle w:val="BodyText"/>
        <w:rPr>
          <w:rFonts w:ascii="Arial" w:hAnsi="Arial" w:cs="Arial"/>
          <w:b/>
          <w:color w:val="000000"/>
        </w:rPr>
      </w:pPr>
      <w:r w:rsidRPr="00112467">
        <w:rPr>
          <w:noProof/>
        </w:rPr>
        <w:drawing>
          <wp:inline distT="0" distB="0" distL="0" distR="0" wp14:anchorId="15078389" wp14:editId="6B731A7B">
            <wp:extent cx="5400040" cy="28365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71BD" w14:textId="1C2C4372" w:rsidR="00EC4F87" w:rsidRDefault="002D7C6D" w:rsidP="00EE580B">
      <w:pPr>
        <w:pStyle w:val="BodyText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(Los estudiantes que no estuvieron en la reunión se les comunico lo tratado y como implementarlo, además se les envió la primera parte de la guía.</w:t>
      </w:r>
    </w:p>
    <w:p w14:paraId="69242462" w14:textId="520FC2C2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41AF7FCB" w14:textId="04C65721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4809524C" w14:textId="28A70820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2AEF7749" w14:textId="3FC0062F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44BA0AAC" w14:textId="30383AE8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7838A8A0" w14:textId="30A9F3DE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02FD5B4D" w14:textId="4CA44FAB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569143E4" w14:textId="1DE65A78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292982DD" w14:textId="388E26E3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40769AB2" w14:textId="21197C67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69C637CF" w14:textId="7457E978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6BA4A8A9" w14:textId="26E75634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13E2D7A5" w14:textId="007784C0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042C68E2" w14:textId="36C0633F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0DAC2F41" w14:textId="219D9028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34B00335" w14:textId="5F77D654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136638B3" w14:textId="5399D8E2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5022363C" w14:textId="4B87775C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p w14:paraId="26FADCEA" w14:textId="77777777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2D7C6D" w:rsidRPr="007B5F67" w14:paraId="6C7643BD" w14:textId="77777777" w:rsidTr="00A91E82">
        <w:tc>
          <w:tcPr>
            <w:tcW w:w="9356" w:type="dxa"/>
            <w:gridSpan w:val="6"/>
            <w:shd w:val="clear" w:color="auto" w:fill="A6A6A6"/>
            <w:vAlign w:val="center"/>
          </w:tcPr>
          <w:p w14:paraId="2190690D" w14:textId="77777777" w:rsidR="002D7C6D" w:rsidRPr="007B5F67" w:rsidRDefault="002D7C6D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3C1AD550" w14:textId="08EE1473" w:rsidR="002D7C6D" w:rsidRPr="007B5F67" w:rsidRDefault="002D7C6D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5</w:t>
            </w:r>
            <w:r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2D7C6D" w:rsidRPr="007B5F67" w14:paraId="40A74B26" w14:textId="77777777" w:rsidTr="00A91E82">
        <w:tc>
          <w:tcPr>
            <w:tcW w:w="2552" w:type="dxa"/>
            <w:shd w:val="clear" w:color="auto" w:fill="D9D9D9"/>
            <w:vAlign w:val="center"/>
          </w:tcPr>
          <w:p w14:paraId="10119629" w14:textId="77777777" w:rsidR="002D7C6D" w:rsidRPr="007B5F67" w:rsidRDefault="002D7C6D" w:rsidP="00A91E8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0DBA56F9" w14:textId="5AFA1AED" w:rsidR="002D7C6D" w:rsidRPr="008A3425" w:rsidRDefault="00F96159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Finalización</w:t>
            </w:r>
            <w:r w:rsidR="00BA5A27">
              <w:rPr>
                <w:rFonts w:ascii="Arial" w:hAnsi="Arial" w:cs="Arial"/>
                <w:iCs/>
              </w:rPr>
              <w:t xml:space="preserve"> de la </w:t>
            </w:r>
            <w:r>
              <w:rPr>
                <w:rFonts w:ascii="Arial" w:hAnsi="Arial" w:cs="Arial"/>
                <w:iCs/>
              </w:rPr>
              <w:t>Guía</w:t>
            </w:r>
            <w:r w:rsidR="00BA5A27">
              <w:rPr>
                <w:rFonts w:ascii="Arial" w:hAnsi="Arial" w:cs="Arial"/>
                <w:iCs/>
              </w:rPr>
              <w:t xml:space="preserve"> para su respectiva entrega</w:t>
            </w:r>
          </w:p>
        </w:tc>
      </w:tr>
      <w:tr w:rsidR="002D7C6D" w:rsidRPr="007B5F67" w14:paraId="669BC635" w14:textId="77777777" w:rsidTr="00A91E82">
        <w:tc>
          <w:tcPr>
            <w:tcW w:w="2552" w:type="dxa"/>
            <w:shd w:val="clear" w:color="auto" w:fill="D9D9D9"/>
            <w:vAlign w:val="center"/>
          </w:tcPr>
          <w:p w14:paraId="6CFACF96" w14:textId="77777777" w:rsidR="002D7C6D" w:rsidRPr="007B5F67" w:rsidRDefault="002D7C6D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6CFAA513" w14:textId="77777777" w:rsidR="002D7C6D" w:rsidRPr="008A3425" w:rsidRDefault="002D7C6D" w:rsidP="00A91E82">
            <w:pPr>
              <w:rPr>
                <w:rFonts w:ascii="Arial" w:hAnsi="Arial" w:cs="Arial"/>
                <w:iCs/>
              </w:rPr>
            </w:pPr>
          </w:p>
        </w:tc>
      </w:tr>
      <w:tr w:rsidR="002D7C6D" w:rsidRPr="007B5F67" w14:paraId="2824657A" w14:textId="77777777" w:rsidTr="00A91E82">
        <w:tc>
          <w:tcPr>
            <w:tcW w:w="2552" w:type="dxa"/>
            <w:shd w:val="clear" w:color="auto" w:fill="D9D9D9"/>
            <w:vAlign w:val="center"/>
          </w:tcPr>
          <w:p w14:paraId="010FC649" w14:textId="77777777" w:rsidR="002D7C6D" w:rsidRPr="007B5F67" w:rsidRDefault="002D7C6D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553688A1" w14:textId="77777777" w:rsidR="002D7C6D" w:rsidRPr="008A3425" w:rsidRDefault="002D7C6D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2D7C6D" w:rsidRPr="007B5F67" w14:paraId="39CD145A" w14:textId="77777777" w:rsidTr="00A91E82">
        <w:tc>
          <w:tcPr>
            <w:tcW w:w="2552" w:type="dxa"/>
            <w:shd w:val="clear" w:color="auto" w:fill="D9D9D9"/>
            <w:vAlign w:val="center"/>
          </w:tcPr>
          <w:p w14:paraId="1755C839" w14:textId="77777777" w:rsidR="002D7C6D" w:rsidRPr="007B5F67" w:rsidRDefault="002D7C6D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50EEF072" w14:textId="77E85A9E" w:rsidR="002D7C6D" w:rsidRPr="008A3425" w:rsidRDefault="00BA5A2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30</w:t>
            </w:r>
            <w:r w:rsidR="002D7C6D">
              <w:rPr>
                <w:rFonts w:ascii="Arial" w:hAnsi="Arial" w:cs="Arial"/>
                <w:iCs/>
              </w:rPr>
              <w:t xml:space="preserve"> </w:t>
            </w:r>
            <w:r>
              <w:rPr>
                <w:rFonts w:ascii="Arial" w:hAnsi="Arial" w:cs="Arial"/>
                <w:iCs/>
              </w:rPr>
              <w:t>diciembre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798B3906" w14:textId="77777777" w:rsidR="002D7C6D" w:rsidRPr="007B5F67" w:rsidRDefault="002D7C6D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6D17A5CB" w14:textId="0598F63B" w:rsidR="002D7C6D" w:rsidRPr="007B5F67" w:rsidRDefault="002D7C6D" w:rsidP="00A91E8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10:00 </w:t>
            </w:r>
            <w:r w:rsidR="00BA5A27">
              <w:rPr>
                <w:rFonts w:ascii="Arial" w:hAnsi="Arial" w:cs="Arial"/>
              </w:rPr>
              <w:t>am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3F405E73" w14:textId="77777777" w:rsidR="002D7C6D" w:rsidRPr="007B5F67" w:rsidRDefault="002D7C6D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23742571" w14:textId="097CFD77" w:rsidR="002D7C6D" w:rsidRPr="008A3425" w:rsidRDefault="00BA5A2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2</w:t>
            </w:r>
            <w:r w:rsidR="002D7C6D" w:rsidRPr="008A3425">
              <w:rPr>
                <w:rFonts w:ascii="Arial" w:hAnsi="Arial" w:cs="Arial"/>
                <w:iCs/>
              </w:rPr>
              <w:t>:</w:t>
            </w:r>
            <w:r>
              <w:rPr>
                <w:rFonts w:ascii="Arial" w:hAnsi="Arial" w:cs="Arial"/>
                <w:iCs/>
              </w:rPr>
              <w:t>0</w:t>
            </w:r>
            <w:r w:rsidR="002D7C6D" w:rsidRPr="008A3425">
              <w:rPr>
                <w:rFonts w:ascii="Arial" w:hAnsi="Arial" w:cs="Arial"/>
                <w:iCs/>
              </w:rPr>
              <w:t xml:space="preserve">0 </w:t>
            </w:r>
            <w:r>
              <w:rPr>
                <w:rFonts w:ascii="Arial" w:hAnsi="Arial" w:cs="Arial"/>
                <w:iCs/>
              </w:rPr>
              <w:t>p</w:t>
            </w:r>
            <w:r w:rsidR="002D7C6D" w:rsidRPr="008A3425">
              <w:rPr>
                <w:rFonts w:ascii="Arial" w:hAnsi="Arial" w:cs="Arial"/>
                <w:iCs/>
              </w:rPr>
              <w:t>m</w:t>
            </w:r>
          </w:p>
        </w:tc>
      </w:tr>
      <w:tr w:rsidR="002D7C6D" w:rsidRPr="007B5F67" w14:paraId="3EFC8778" w14:textId="77777777" w:rsidTr="00A91E82">
        <w:tc>
          <w:tcPr>
            <w:tcW w:w="2552" w:type="dxa"/>
            <w:shd w:val="clear" w:color="auto" w:fill="D9D9D9"/>
            <w:vAlign w:val="center"/>
          </w:tcPr>
          <w:p w14:paraId="0B92924C" w14:textId="77777777" w:rsidR="002D7C6D" w:rsidRPr="007B5F67" w:rsidRDefault="002D7C6D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110319AC" w14:textId="69BF8DEB" w:rsidR="002D7C6D" w:rsidRPr="008A3425" w:rsidRDefault="002D7C6D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Plataforma </w:t>
            </w:r>
            <w:proofErr w:type="gramStart"/>
            <w:r>
              <w:rPr>
                <w:rFonts w:ascii="Arial" w:hAnsi="Arial" w:cs="Arial"/>
                <w:iCs/>
              </w:rPr>
              <w:t>Zoom</w:t>
            </w:r>
            <w:proofErr w:type="gramEnd"/>
            <w:r w:rsidR="00BA5A27">
              <w:rPr>
                <w:rFonts w:ascii="Arial" w:hAnsi="Arial" w:cs="Arial"/>
                <w:iCs/>
              </w:rPr>
              <w:t>-WhatsApp</w:t>
            </w:r>
          </w:p>
        </w:tc>
      </w:tr>
      <w:tr w:rsidR="002D7C6D" w:rsidRPr="007B5F67" w14:paraId="73BEE233" w14:textId="77777777" w:rsidTr="00A91E82">
        <w:tc>
          <w:tcPr>
            <w:tcW w:w="2552" w:type="dxa"/>
            <w:shd w:val="clear" w:color="auto" w:fill="D9D9D9"/>
            <w:vAlign w:val="center"/>
          </w:tcPr>
          <w:p w14:paraId="78E5D1F8" w14:textId="77777777" w:rsidR="002D7C6D" w:rsidRPr="007B5F67" w:rsidRDefault="002D7C6D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23B50CF5" w14:textId="08685009" w:rsidR="002D7C6D" w:rsidRPr="008A3425" w:rsidRDefault="002D7C6D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Word-Bloc de Notas</w:t>
            </w:r>
            <w:r w:rsidR="00BA5A27">
              <w:rPr>
                <w:rFonts w:ascii="Arial" w:hAnsi="Arial" w:cs="Arial"/>
                <w:iCs/>
              </w:rPr>
              <w:t>-GitHub</w:t>
            </w:r>
          </w:p>
        </w:tc>
      </w:tr>
    </w:tbl>
    <w:p w14:paraId="2659BC55" w14:textId="46A3CDC9" w:rsidR="002D7C6D" w:rsidRDefault="002D7C6D" w:rsidP="00EE580B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BA5A27" w:rsidRPr="007B5F67" w14:paraId="7F1B0F6D" w14:textId="77777777" w:rsidTr="00A91E82">
        <w:tc>
          <w:tcPr>
            <w:tcW w:w="9923" w:type="dxa"/>
            <w:gridSpan w:val="3"/>
            <w:shd w:val="clear" w:color="auto" w:fill="A6A6A6"/>
          </w:tcPr>
          <w:p w14:paraId="34F03B2D" w14:textId="77777777" w:rsidR="00BA5A27" w:rsidRPr="007B5F67" w:rsidRDefault="00BA5A27" w:rsidP="00A91E82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BA5A27" w:rsidRPr="007B5F67" w14:paraId="1C66077A" w14:textId="77777777" w:rsidTr="00A91E82">
        <w:tc>
          <w:tcPr>
            <w:tcW w:w="3340" w:type="dxa"/>
            <w:shd w:val="clear" w:color="auto" w:fill="D9D9D9"/>
          </w:tcPr>
          <w:p w14:paraId="4C2BBFE2" w14:textId="77777777" w:rsidR="00BA5A27" w:rsidRPr="007B5F67" w:rsidRDefault="00BA5A27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456D2189" w14:textId="77777777" w:rsidR="00BA5A27" w:rsidRPr="007B5F67" w:rsidRDefault="00BA5A27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06AC55D9" w14:textId="77777777" w:rsidR="00BA5A27" w:rsidRPr="007B5F67" w:rsidRDefault="00BA5A27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BA5A27" w:rsidRPr="008A3425" w14:paraId="73B5875F" w14:textId="77777777" w:rsidTr="00A91E82">
        <w:tc>
          <w:tcPr>
            <w:tcW w:w="3340" w:type="dxa"/>
          </w:tcPr>
          <w:p w14:paraId="11399C27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6A284CEC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271BE1E3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</w:p>
        </w:tc>
      </w:tr>
      <w:tr w:rsidR="00BA5A27" w:rsidRPr="008A3425" w14:paraId="26B4B33A" w14:textId="77777777" w:rsidTr="00A91E82">
        <w:tc>
          <w:tcPr>
            <w:tcW w:w="3340" w:type="dxa"/>
          </w:tcPr>
          <w:p w14:paraId="16173369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131C0C34" w14:textId="77777777" w:rsidR="00BA5A27" w:rsidRPr="00EE580B" w:rsidRDefault="00BA5A2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360CDE30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</w:p>
        </w:tc>
      </w:tr>
      <w:tr w:rsidR="00BA5A27" w:rsidRPr="008A3425" w14:paraId="0DE55A35" w14:textId="77777777" w:rsidTr="00A91E82">
        <w:tc>
          <w:tcPr>
            <w:tcW w:w="3340" w:type="dxa"/>
          </w:tcPr>
          <w:p w14:paraId="7D4C7F19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7AB4E9C6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09794F56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</w:p>
        </w:tc>
      </w:tr>
      <w:tr w:rsidR="00BA5A27" w:rsidRPr="008A3425" w14:paraId="3E679B19" w14:textId="77777777" w:rsidTr="00A91E82">
        <w:tc>
          <w:tcPr>
            <w:tcW w:w="3340" w:type="dxa"/>
          </w:tcPr>
          <w:p w14:paraId="32C24D11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63134649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757C58CD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</w:p>
        </w:tc>
      </w:tr>
      <w:tr w:rsidR="00BA5A27" w:rsidRPr="008A3425" w14:paraId="7D8B2CDD" w14:textId="77777777" w:rsidTr="00A91E82">
        <w:tc>
          <w:tcPr>
            <w:tcW w:w="3340" w:type="dxa"/>
          </w:tcPr>
          <w:p w14:paraId="27B5D3D8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058CBD12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033E067A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</w:p>
        </w:tc>
      </w:tr>
      <w:tr w:rsidR="00BA5A27" w:rsidRPr="008A3425" w14:paraId="2A75FCCF" w14:textId="77777777" w:rsidTr="00A91E82">
        <w:tc>
          <w:tcPr>
            <w:tcW w:w="3340" w:type="dxa"/>
          </w:tcPr>
          <w:p w14:paraId="5F45237B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7A6F0690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105BBD33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</w:p>
        </w:tc>
      </w:tr>
      <w:tr w:rsidR="00BA5A27" w:rsidRPr="008A3425" w14:paraId="0A836ADB" w14:textId="77777777" w:rsidTr="00A91E82">
        <w:tc>
          <w:tcPr>
            <w:tcW w:w="3340" w:type="dxa"/>
          </w:tcPr>
          <w:p w14:paraId="0B705C48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7090E9C7" w14:textId="77777777" w:rsidR="00BA5A27" w:rsidRPr="00EE580B" w:rsidRDefault="00BA5A27" w:rsidP="00A91E82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02657D45" w14:textId="77777777" w:rsidR="00BA5A27" w:rsidRPr="008A3425" w:rsidRDefault="00BA5A27" w:rsidP="00A91E82">
            <w:pPr>
              <w:rPr>
                <w:rFonts w:ascii="Arial" w:hAnsi="Arial" w:cs="Arial"/>
                <w:iCs/>
              </w:rPr>
            </w:pPr>
          </w:p>
        </w:tc>
      </w:tr>
    </w:tbl>
    <w:p w14:paraId="151A81BF" w14:textId="42DF8415" w:rsidR="00BA5A27" w:rsidRDefault="00BA5A27" w:rsidP="00EE580B">
      <w:pPr>
        <w:pStyle w:val="BodyText"/>
        <w:rPr>
          <w:rFonts w:ascii="Arial" w:hAnsi="Arial" w:cs="Arial"/>
          <w:b/>
          <w:color w:val="000000"/>
        </w:rPr>
      </w:pPr>
    </w:p>
    <w:p w14:paraId="62D0B9D5" w14:textId="77777777" w:rsidR="00BA5A27" w:rsidRPr="007B5F67" w:rsidRDefault="00BA5A27" w:rsidP="00BA5A27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7C76120B" w14:textId="66B9B1C6" w:rsidR="00BA5A27" w:rsidRPr="005C134D" w:rsidRDefault="00BA5A27" w:rsidP="00BA5A27">
      <w:pPr>
        <w:pStyle w:val="BodyText"/>
        <w:spacing w:before="120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Se realizo la primera </w:t>
      </w:r>
      <w:r w:rsidR="0024027B">
        <w:rPr>
          <w:rFonts w:ascii="Arial" w:hAnsi="Arial" w:cs="Arial"/>
          <w:i/>
        </w:rPr>
        <w:t>la finalización de la guía para su respectiva entrega</w:t>
      </w:r>
      <w:r>
        <w:rPr>
          <w:rFonts w:ascii="Arial" w:hAnsi="Arial" w:cs="Arial"/>
          <w:i/>
        </w:rPr>
        <w:t>.</w:t>
      </w:r>
    </w:p>
    <w:p w14:paraId="589F1EE4" w14:textId="77777777" w:rsidR="00BA5A27" w:rsidRPr="001B2A73" w:rsidRDefault="00BA5A27" w:rsidP="00BA5A27">
      <w:pPr>
        <w:pStyle w:val="BodyText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6B70E412" w14:textId="348A0FB1" w:rsidR="00BA5A27" w:rsidRDefault="00BA5A27" w:rsidP="00BA5A27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Uso </w:t>
      </w:r>
      <w:r w:rsidR="0024027B">
        <w:rPr>
          <w:rFonts w:ascii="Arial" w:hAnsi="Arial" w:cs="Arial"/>
          <w:i/>
        </w:rPr>
        <w:t xml:space="preserve">de Word para el desarrollo de la </w:t>
      </w:r>
      <w:proofErr w:type="spellStart"/>
      <w:r w:rsidR="0024027B">
        <w:rPr>
          <w:rFonts w:ascii="Arial" w:hAnsi="Arial" w:cs="Arial"/>
          <w:i/>
        </w:rPr>
        <w:t>guia</w:t>
      </w:r>
      <w:proofErr w:type="spellEnd"/>
      <w:r w:rsidR="0024027B">
        <w:rPr>
          <w:rFonts w:ascii="Arial" w:hAnsi="Arial" w:cs="Arial"/>
          <w:i/>
        </w:rPr>
        <w:t>.</w:t>
      </w:r>
    </w:p>
    <w:p w14:paraId="64EA7F2C" w14:textId="711A5D62" w:rsidR="00BA5A27" w:rsidRDefault="00BA5A27" w:rsidP="00BA5A27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Realización </w:t>
      </w:r>
      <w:r w:rsidR="0024027B">
        <w:rPr>
          <w:rFonts w:ascii="Arial" w:hAnsi="Arial" w:cs="Arial"/>
          <w:i/>
        </w:rPr>
        <w:t xml:space="preserve">por cada uno de los estudiantes el ingreso del repositorio de </w:t>
      </w:r>
      <w:proofErr w:type="spellStart"/>
      <w:r w:rsidR="0024027B">
        <w:rPr>
          <w:rFonts w:ascii="Arial" w:hAnsi="Arial" w:cs="Arial"/>
          <w:i/>
        </w:rPr>
        <w:t>Github</w:t>
      </w:r>
      <w:proofErr w:type="spellEnd"/>
      <w:r w:rsidR="0024027B">
        <w:rPr>
          <w:rFonts w:ascii="Arial" w:hAnsi="Arial" w:cs="Arial"/>
          <w:i/>
        </w:rPr>
        <w:t xml:space="preserve"> para corroborar errores.</w:t>
      </w:r>
    </w:p>
    <w:p w14:paraId="1B7D7489" w14:textId="6B14FD39" w:rsidR="0024027B" w:rsidRPr="00291C9F" w:rsidRDefault="0024027B" w:rsidP="00BA5A27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Observaciones por cada uno de los estudiantes de lo realizado</w:t>
      </w:r>
    </w:p>
    <w:p w14:paraId="131DA5E9" w14:textId="1F436CB8" w:rsidR="00BA5A27" w:rsidRDefault="00BA5A27" w:rsidP="00BA5A27">
      <w:pPr>
        <w:pStyle w:val="BodyText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78AE8FCE" w14:textId="5BCFBE2E" w:rsidR="0024027B" w:rsidRDefault="0024027B" w:rsidP="00BA5A27">
      <w:pPr>
        <w:pStyle w:val="BodyText"/>
        <w:rPr>
          <w:rFonts w:ascii="Arial" w:hAnsi="Arial" w:cs="Arial"/>
          <w:b/>
          <w:color w:val="000000"/>
        </w:rPr>
      </w:pPr>
    </w:p>
    <w:p w14:paraId="4BBFDDBA" w14:textId="1AA9FB72" w:rsidR="0024027B" w:rsidRDefault="0024027B" w:rsidP="00BA5A27">
      <w:pPr>
        <w:pStyle w:val="BodyText"/>
        <w:rPr>
          <w:rFonts w:ascii="Arial" w:hAnsi="Arial" w:cs="Arial"/>
          <w:b/>
          <w:color w:val="000000"/>
        </w:rPr>
      </w:pPr>
    </w:p>
    <w:p w14:paraId="061FF3D9" w14:textId="12DA7E7D" w:rsidR="0024027B" w:rsidRDefault="0024027B" w:rsidP="00BA5A27">
      <w:pPr>
        <w:pStyle w:val="BodyText"/>
        <w:rPr>
          <w:rFonts w:ascii="Arial" w:hAnsi="Arial" w:cs="Arial"/>
          <w:b/>
          <w:color w:val="000000"/>
        </w:rPr>
      </w:pPr>
    </w:p>
    <w:p w14:paraId="63332CCB" w14:textId="01B6C9CC" w:rsidR="0024027B" w:rsidRDefault="0024027B" w:rsidP="00BA5A27">
      <w:pPr>
        <w:pStyle w:val="BodyText"/>
        <w:rPr>
          <w:rFonts w:ascii="Arial" w:hAnsi="Arial" w:cs="Arial"/>
          <w:b/>
          <w:color w:val="000000"/>
        </w:rPr>
      </w:pPr>
      <w:r w:rsidRPr="00112467">
        <w:rPr>
          <w:noProof/>
        </w:rPr>
        <w:drawing>
          <wp:inline distT="0" distB="0" distL="0" distR="0" wp14:anchorId="58C06543" wp14:editId="4C33FE7C">
            <wp:extent cx="5400040" cy="28619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360E" w14:textId="7F942229" w:rsidR="0024027B" w:rsidRDefault="0024027B" w:rsidP="00BA5A27">
      <w:pPr>
        <w:pStyle w:val="BodyText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(Colaboración por cada uno de los estudiantes del grupo) Los estudiantes que no ingresaron a la reunión aportaron también con sus ideas y apoyo </w:t>
      </w:r>
      <w:proofErr w:type="spellStart"/>
      <w:r>
        <w:rPr>
          <w:rFonts w:ascii="Arial" w:hAnsi="Arial" w:cs="Arial"/>
          <w:b/>
          <w:color w:val="000000"/>
        </w:rPr>
        <w:t>a el</w:t>
      </w:r>
      <w:proofErr w:type="spellEnd"/>
      <w:r>
        <w:rPr>
          <w:rFonts w:ascii="Arial" w:hAnsi="Arial" w:cs="Arial"/>
          <w:b/>
          <w:color w:val="000000"/>
        </w:rPr>
        <w:t xml:space="preserve"> proyecto.)</w:t>
      </w:r>
    </w:p>
    <w:p w14:paraId="13DB0095" w14:textId="77C09616" w:rsidR="00BA5A27" w:rsidRDefault="00BA5A27" w:rsidP="00EE580B">
      <w:pPr>
        <w:pStyle w:val="BodyText"/>
        <w:rPr>
          <w:rFonts w:ascii="Arial" w:hAnsi="Arial" w:cs="Arial"/>
          <w:b/>
          <w:color w:val="000000"/>
        </w:rPr>
      </w:pPr>
    </w:p>
    <w:p w14:paraId="324AB969" w14:textId="77B7CEE0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6188707E" w14:textId="4A507B32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0C931CD0" w14:textId="02C4FD68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5A3A27D7" w14:textId="041751A2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0DA354E6" w14:textId="4DFCB300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726BF0B9" w14:textId="31FECE5D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173F81A8" w14:textId="7A5DC286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79FC8D3B" w14:textId="68C308B1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1D315CAC" w14:textId="09BCFB51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32021B2F" w14:textId="15D99BDD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583D3331" w14:textId="3EE1CAB3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7729FE14" w14:textId="2105494B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62D977D1" w14:textId="4BD68842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00362512" w14:textId="3838D5E4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77726810" w14:textId="7B0F2D0A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103FC2F6" w14:textId="79270140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6867E2B1" w14:textId="7470969C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1E4ED79C" w14:textId="51B235BE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F93BB3" w:rsidRPr="007B5F67" w14:paraId="52CF1F31" w14:textId="77777777" w:rsidTr="00A91E82">
        <w:tc>
          <w:tcPr>
            <w:tcW w:w="9356" w:type="dxa"/>
            <w:gridSpan w:val="6"/>
            <w:shd w:val="clear" w:color="auto" w:fill="A6A6A6"/>
            <w:vAlign w:val="center"/>
          </w:tcPr>
          <w:p w14:paraId="5B190616" w14:textId="77777777" w:rsidR="00F93BB3" w:rsidRPr="007B5F67" w:rsidRDefault="00F93BB3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6A0B692F" w14:textId="5D931532" w:rsidR="00F93BB3" w:rsidRPr="007B5F67" w:rsidRDefault="00DA654D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6</w:t>
            </w:r>
            <w:r w:rsidR="00F93BB3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F93BB3" w:rsidRPr="007B5F67" w14:paraId="007E36D6" w14:textId="77777777" w:rsidTr="00A91E82">
        <w:tc>
          <w:tcPr>
            <w:tcW w:w="2552" w:type="dxa"/>
            <w:shd w:val="clear" w:color="auto" w:fill="D9D9D9"/>
            <w:vAlign w:val="center"/>
          </w:tcPr>
          <w:p w14:paraId="6EEC82F3" w14:textId="77777777" w:rsidR="00F93BB3" w:rsidRPr="007B5F67" w:rsidRDefault="00F93BB3" w:rsidP="00A91E8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0268908E" w14:textId="62D7C29E" w:rsidR="00F93BB3" w:rsidRPr="008A3425" w:rsidRDefault="003E625B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Cambios en el proyecto</w:t>
            </w:r>
          </w:p>
        </w:tc>
      </w:tr>
      <w:tr w:rsidR="00F93BB3" w:rsidRPr="007B5F67" w14:paraId="2A6EDAFA" w14:textId="77777777" w:rsidTr="00A91E82">
        <w:tc>
          <w:tcPr>
            <w:tcW w:w="2552" w:type="dxa"/>
            <w:shd w:val="clear" w:color="auto" w:fill="D9D9D9"/>
            <w:vAlign w:val="center"/>
          </w:tcPr>
          <w:p w14:paraId="050A5969" w14:textId="77777777" w:rsidR="00F93BB3" w:rsidRPr="007B5F67" w:rsidRDefault="00F93BB3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7914B4F4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</w:p>
        </w:tc>
      </w:tr>
      <w:tr w:rsidR="00F93BB3" w:rsidRPr="007B5F67" w14:paraId="3ED59E54" w14:textId="77777777" w:rsidTr="00A91E82">
        <w:tc>
          <w:tcPr>
            <w:tcW w:w="2552" w:type="dxa"/>
            <w:shd w:val="clear" w:color="auto" w:fill="D9D9D9"/>
            <w:vAlign w:val="center"/>
          </w:tcPr>
          <w:p w14:paraId="79D368E1" w14:textId="77777777" w:rsidR="00F93BB3" w:rsidRPr="007B5F67" w:rsidRDefault="00F93BB3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3E6B8B8E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F93BB3" w:rsidRPr="007B5F67" w14:paraId="52077964" w14:textId="77777777" w:rsidTr="00A91E82">
        <w:tc>
          <w:tcPr>
            <w:tcW w:w="2552" w:type="dxa"/>
            <w:shd w:val="clear" w:color="auto" w:fill="D9D9D9"/>
            <w:vAlign w:val="center"/>
          </w:tcPr>
          <w:p w14:paraId="2427CAE5" w14:textId="77777777" w:rsidR="00F93BB3" w:rsidRPr="007B5F67" w:rsidRDefault="00F93BB3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259F6685" w14:textId="7336F63D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3 </w:t>
            </w:r>
            <w:r w:rsidR="00C27C14">
              <w:rPr>
                <w:rFonts w:ascii="Arial" w:hAnsi="Arial" w:cs="Arial"/>
                <w:iCs/>
              </w:rPr>
              <w:t>enero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6F2CC00D" w14:textId="77777777" w:rsidR="00F93BB3" w:rsidRPr="007B5F67" w:rsidRDefault="00F93BB3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22D0945B" w14:textId="04558482" w:rsidR="00F93BB3" w:rsidRPr="007B5F67" w:rsidRDefault="003E625B" w:rsidP="00A91E8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="00F93BB3">
              <w:rPr>
                <w:rFonts w:ascii="Arial" w:hAnsi="Arial" w:cs="Arial"/>
              </w:rPr>
              <w:t xml:space="preserve">:00 </w:t>
            </w:r>
            <w:r>
              <w:rPr>
                <w:rFonts w:ascii="Arial" w:hAnsi="Arial" w:cs="Arial"/>
              </w:rPr>
              <w:t>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36D8349C" w14:textId="77777777" w:rsidR="00F93BB3" w:rsidRPr="007B5F67" w:rsidRDefault="00F93BB3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1F671E70" w14:textId="0DF54E31" w:rsidR="00F93BB3" w:rsidRPr="008A3425" w:rsidRDefault="003E625B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7</w:t>
            </w:r>
            <w:r w:rsidR="00F93BB3" w:rsidRPr="008A3425">
              <w:rPr>
                <w:rFonts w:ascii="Arial" w:hAnsi="Arial" w:cs="Arial"/>
                <w:iCs/>
              </w:rPr>
              <w:t>:</w:t>
            </w:r>
            <w:r>
              <w:rPr>
                <w:rFonts w:ascii="Arial" w:hAnsi="Arial" w:cs="Arial"/>
                <w:iCs/>
              </w:rPr>
              <w:t>3</w:t>
            </w:r>
            <w:r w:rsidR="00F93BB3" w:rsidRPr="008A3425">
              <w:rPr>
                <w:rFonts w:ascii="Arial" w:hAnsi="Arial" w:cs="Arial"/>
                <w:iCs/>
              </w:rPr>
              <w:t xml:space="preserve">0 </w:t>
            </w:r>
            <w:r w:rsidR="00F93BB3">
              <w:rPr>
                <w:rFonts w:ascii="Arial" w:hAnsi="Arial" w:cs="Arial"/>
                <w:iCs/>
              </w:rPr>
              <w:t>p</w:t>
            </w:r>
            <w:r w:rsidR="00F93BB3" w:rsidRPr="008A3425">
              <w:rPr>
                <w:rFonts w:ascii="Arial" w:hAnsi="Arial" w:cs="Arial"/>
                <w:iCs/>
              </w:rPr>
              <w:t>m</w:t>
            </w:r>
          </w:p>
        </w:tc>
      </w:tr>
      <w:tr w:rsidR="00F93BB3" w:rsidRPr="007B5F67" w14:paraId="140A1548" w14:textId="77777777" w:rsidTr="00A91E82">
        <w:tc>
          <w:tcPr>
            <w:tcW w:w="2552" w:type="dxa"/>
            <w:shd w:val="clear" w:color="auto" w:fill="D9D9D9"/>
            <w:vAlign w:val="center"/>
          </w:tcPr>
          <w:p w14:paraId="03C8CED8" w14:textId="77777777" w:rsidR="00F93BB3" w:rsidRPr="007B5F67" w:rsidRDefault="00F93BB3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49B3DBF5" w14:textId="71F6A3E3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Plataforma</w:t>
            </w:r>
            <w:r w:rsidR="003E625B">
              <w:rPr>
                <w:rFonts w:ascii="Arial" w:hAnsi="Arial" w:cs="Arial"/>
                <w:iCs/>
              </w:rPr>
              <w:t xml:space="preserve"> </w:t>
            </w:r>
            <w:r>
              <w:rPr>
                <w:rFonts w:ascii="Arial" w:hAnsi="Arial" w:cs="Arial"/>
                <w:iCs/>
              </w:rPr>
              <w:t>WhatsApp</w:t>
            </w:r>
          </w:p>
        </w:tc>
      </w:tr>
      <w:tr w:rsidR="00F93BB3" w:rsidRPr="007B5F67" w14:paraId="31406E3B" w14:textId="77777777" w:rsidTr="00A91E82">
        <w:tc>
          <w:tcPr>
            <w:tcW w:w="2552" w:type="dxa"/>
            <w:shd w:val="clear" w:color="auto" w:fill="D9D9D9"/>
            <w:vAlign w:val="center"/>
          </w:tcPr>
          <w:p w14:paraId="61DF2560" w14:textId="77777777" w:rsidR="00F93BB3" w:rsidRPr="007B5F67" w:rsidRDefault="00F93BB3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48A9B2E2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Word-Bloc de Notas-GitHub</w:t>
            </w:r>
          </w:p>
        </w:tc>
      </w:tr>
    </w:tbl>
    <w:p w14:paraId="3CC48B19" w14:textId="5C4686FD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F93BB3" w:rsidRPr="007B5F67" w14:paraId="2DBB1A42" w14:textId="77777777" w:rsidTr="00A91E82">
        <w:tc>
          <w:tcPr>
            <w:tcW w:w="9923" w:type="dxa"/>
            <w:gridSpan w:val="3"/>
            <w:shd w:val="clear" w:color="auto" w:fill="A6A6A6"/>
          </w:tcPr>
          <w:p w14:paraId="05BC8EB3" w14:textId="77777777" w:rsidR="00F93BB3" w:rsidRPr="007B5F67" w:rsidRDefault="00F93BB3" w:rsidP="00A91E82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F93BB3" w:rsidRPr="007B5F67" w14:paraId="60581DD0" w14:textId="77777777" w:rsidTr="00A91E82">
        <w:tc>
          <w:tcPr>
            <w:tcW w:w="3340" w:type="dxa"/>
            <w:shd w:val="clear" w:color="auto" w:fill="D9D9D9"/>
          </w:tcPr>
          <w:p w14:paraId="7DEB1669" w14:textId="77777777" w:rsidR="00F93BB3" w:rsidRPr="007B5F67" w:rsidRDefault="00F93BB3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3EC7C271" w14:textId="77777777" w:rsidR="00F93BB3" w:rsidRPr="007B5F67" w:rsidRDefault="00F93BB3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107B2C1D" w14:textId="77777777" w:rsidR="00F93BB3" w:rsidRPr="007B5F67" w:rsidRDefault="00F93BB3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F93BB3" w:rsidRPr="008A3425" w14:paraId="0620DE87" w14:textId="77777777" w:rsidTr="00A91E82">
        <w:tc>
          <w:tcPr>
            <w:tcW w:w="3340" w:type="dxa"/>
          </w:tcPr>
          <w:p w14:paraId="2F7CA721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5C246C69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7C5FE6A9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</w:p>
        </w:tc>
      </w:tr>
      <w:tr w:rsidR="00F93BB3" w:rsidRPr="008A3425" w14:paraId="2A672DE3" w14:textId="77777777" w:rsidTr="00A91E82">
        <w:tc>
          <w:tcPr>
            <w:tcW w:w="3340" w:type="dxa"/>
          </w:tcPr>
          <w:p w14:paraId="3605A1B5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11196D3B" w14:textId="77777777" w:rsidR="00F93BB3" w:rsidRPr="00EE580B" w:rsidRDefault="00F93BB3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1780270F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</w:p>
        </w:tc>
      </w:tr>
      <w:tr w:rsidR="00F93BB3" w:rsidRPr="008A3425" w14:paraId="2B8149DC" w14:textId="77777777" w:rsidTr="00A91E82">
        <w:tc>
          <w:tcPr>
            <w:tcW w:w="3340" w:type="dxa"/>
          </w:tcPr>
          <w:p w14:paraId="53582339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774C1FAA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3E67B46B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</w:p>
        </w:tc>
      </w:tr>
      <w:tr w:rsidR="00F93BB3" w:rsidRPr="008A3425" w14:paraId="007598C9" w14:textId="77777777" w:rsidTr="00A91E82">
        <w:tc>
          <w:tcPr>
            <w:tcW w:w="3340" w:type="dxa"/>
          </w:tcPr>
          <w:p w14:paraId="19FB405C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56E0CF2E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0978F5AD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</w:p>
        </w:tc>
      </w:tr>
      <w:tr w:rsidR="00F93BB3" w:rsidRPr="008A3425" w14:paraId="7E3D4CAE" w14:textId="77777777" w:rsidTr="00A91E82">
        <w:tc>
          <w:tcPr>
            <w:tcW w:w="3340" w:type="dxa"/>
          </w:tcPr>
          <w:p w14:paraId="3A730D91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6ADC5681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21EF8E92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</w:p>
        </w:tc>
      </w:tr>
      <w:tr w:rsidR="00F93BB3" w:rsidRPr="008A3425" w14:paraId="69EB9481" w14:textId="77777777" w:rsidTr="00A91E82">
        <w:tc>
          <w:tcPr>
            <w:tcW w:w="3340" w:type="dxa"/>
          </w:tcPr>
          <w:p w14:paraId="10B3A0A8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562700CE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3156CC62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</w:p>
        </w:tc>
      </w:tr>
      <w:tr w:rsidR="00F93BB3" w:rsidRPr="008A3425" w14:paraId="0DE8B590" w14:textId="77777777" w:rsidTr="00A91E82">
        <w:tc>
          <w:tcPr>
            <w:tcW w:w="3340" w:type="dxa"/>
          </w:tcPr>
          <w:p w14:paraId="0DAD0EF4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4323644F" w14:textId="77777777" w:rsidR="00F93BB3" w:rsidRPr="00EE580B" w:rsidRDefault="00F93BB3" w:rsidP="00A91E82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3FCBF0FB" w14:textId="77777777" w:rsidR="00F93BB3" w:rsidRPr="008A3425" w:rsidRDefault="00F93BB3" w:rsidP="00A91E82">
            <w:pPr>
              <w:rPr>
                <w:rFonts w:ascii="Arial" w:hAnsi="Arial" w:cs="Arial"/>
                <w:iCs/>
              </w:rPr>
            </w:pPr>
          </w:p>
        </w:tc>
      </w:tr>
    </w:tbl>
    <w:p w14:paraId="18B57E57" w14:textId="6698B54E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6FBB7B1A" w14:textId="77777777" w:rsidR="00F93BB3" w:rsidRPr="007B5F67" w:rsidRDefault="00F93BB3" w:rsidP="00F93BB3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066E7F5F" w14:textId="31426843" w:rsidR="00F93BB3" w:rsidRPr="005C134D" w:rsidRDefault="00F93BB3" w:rsidP="00F93BB3">
      <w:pPr>
        <w:pStyle w:val="BodyText"/>
        <w:spacing w:before="120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Se </w:t>
      </w:r>
      <w:r w:rsidR="00D6008F">
        <w:rPr>
          <w:rFonts w:ascii="Arial" w:hAnsi="Arial" w:cs="Arial"/>
          <w:i/>
        </w:rPr>
        <w:t>realizaron cambios significativos en el proyecto.</w:t>
      </w:r>
    </w:p>
    <w:p w14:paraId="58191AC7" w14:textId="77777777" w:rsidR="00F93BB3" w:rsidRPr="001B2A73" w:rsidRDefault="00F93BB3" w:rsidP="00F93BB3">
      <w:pPr>
        <w:pStyle w:val="BodyText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56253822" w14:textId="1D65D93D" w:rsidR="00F93BB3" w:rsidRDefault="00D6008F" w:rsidP="00F93BB3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Correcciones de errores a la hora de la clonación de los repositorios</w:t>
      </w:r>
    </w:p>
    <w:p w14:paraId="6CE74325" w14:textId="5575E62D" w:rsidR="00F93BB3" w:rsidRDefault="00D6008F" w:rsidP="00F93BB3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Separación de los diversos puntos de entrega por cada uno de los estudiantes.</w:t>
      </w:r>
    </w:p>
    <w:p w14:paraId="6AE8189F" w14:textId="77777777" w:rsidR="00F93BB3" w:rsidRDefault="00F93BB3" w:rsidP="00F93BB3">
      <w:pPr>
        <w:pStyle w:val="BodyText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65058392" w14:textId="36E1CE13" w:rsidR="00F93BB3" w:rsidRDefault="00F93BB3" w:rsidP="00F93BB3">
      <w:pPr>
        <w:pStyle w:val="BodyText"/>
        <w:rPr>
          <w:rFonts w:ascii="Arial" w:hAnsi="Arial" w:cs="Arial"/>
          <w:b/>
          <w:color w:val="000000"/>
        </w:rPr>
      </w:pPr>
    </w:p>
    <w:p w14:paraId="0FAB7603" w14:textId="3FDB1307" w:rsidR="00C27C14" w:rsidRDefault="00C27C14" w:rsidP="00F93BB3">
      <w:pPr>
        <w:pStyle w:val="BodyText"/>
        <w:rPr>
          <w:rFonts w:ascii="Arial" w:hAnsi="Arial" w:cs="Arial"/>
          <w:b/>
          <w:color w:val="000000"/>
        </w:rPr>
      </w:pPr>
    </w:p>
    <w:p w14:paraId="5275C763" w14:textId="0B6F049F" w:rsidR="00C27C14" w:rsidRDefault="00C27C14" w:rsidP="00F93BB3">
      <w:pPr>
        <w:pStyle w:val="BodyText"/>
        <w:rPr>
          <w:rFonts w:ascii="Arial" w:hAnsi="Arial" w:cs="Arial"/>
          <w:b/>
          <w:color w:val="000000"/>
        </w:rPr>
      </w:pPr>
    </w:p>
    <w:p w14:paraId="3D111191" w14:textId="52DBBE4B" w:rsidR="00C27C14" w:rsidRDefault="00C27C14" w:rsidP="00F93BB3">
      <w:pPr>
        <w:pStyle w:val="BodyText"/>
        <w:rPr>
          <w:rFonts w:ascii="Arial" w:hAnsi="Arial" w:cs="Arial"/>
          <w:b/>
          <w:color w:val="000000"/>
        </w:rPr>
      </w:pPr>
    </w:p>
    <w:p w14:paraId="53201C2F" w14:textId="11E62838" w:rsidR="00C27C14" w:rsidRDefault="00C27C14" w:rsidP="00F93BB3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C27C14" w:rsidRPr="007B5F67" w14:paraId="5D9BE77E" w14:textId="77777777" w:rsidTr="00A91E82">
        <w:tc>
          <w:tcPr>
            <w:tcW w:w="9356" w:type="dxa"/>
            <w:gridSpan w:val="6"/>
            <w:shd w:val="clear" w:color="auto" w:fill="A6A6A6"/>
            <w:vAlign w:val="center"/>
          </w:tcPr>
          <w:p w14:paraId="66153A98" w14:textId="77777777" w:rsidR="00C27C14" w:rsidRPr="007B5F67" w:rsidRDefault="00C27C14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5775CF3B" w14:textId="328E553E" w:rsidR="00C27C14" w:rsidRPr="007B5F67" w:rsidRDefault="00DA654D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7</w:t>
            </w:r>
            <w:r w:rsidR="00C27C14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C27C14" w:rsidRPr="007B5F67" w14:paraId="7012D9AF" w14:textId="77777777" w:rsidTr="00A91E82">
        <w:tc>
          <w:tcPr>
            <w:tcW w:w="2552" w:type="dxa"/>
            <w:shd w:val="clear" w:color="auto" w:fill="D9D9D9"/>
            <w:vAlign w:val="center"/>
          </w:tcPr>
          <w:p w14:paraId="410CBD8A" w14:textId="77777777" w:rsidR="00C27C14" w:rsidRPr="007B5F67" w:rsidRDefault="00C27C14" w:rsidP="00A91E8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20D03F23" w14:textId="30E25A54" w:rsidR="00C27C14" w:rsidRPr="008A3425" w:rsidRDefault="00DA654D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Revisión por parte del líder de cada uno de los entregables.</w:t>
            </w:r>
          </w:p>
        </w:tc>
      </w:tr>
      <w:tr w:rsidR="00C27C14" w:rsidRPr="007B5F67" w14:paraId="06653978" w14:textId="77777777" w:rsidTr="00A91E82">
        <w:tc>
          <w:tcPr>
            <w:tcW w:w="2552" w:type="dxa"/>
            <w:shd w:val="clear" w:color="auto" w:fill="D9D9D9"/>
            <w:vAlign w:val="center"/>
          </w:tcPr>
          <w:p w14:paraId="1E3602B7" w14:textId="77777777" w:rsidR="00C27C14" w:rsidRPr="007B5F67" w:rsidRDefault="00C27C14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1912EEF0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</w:p>
        </w:tc>
      </w:tr>
      <w:tr w:rsidR="00C27C14" w:rsidRPr="007B5F67" w14:paraId="1F75620A" w14:textId="77777777" w:rsidTr="00A91E82">
        <w:tc>
          <w:tcPr>
            <w:tcW w:w="2552" w:type="dxa"/>
            <w:shd w:val="clear" w:color="auto" w:fill="D9D9D9"/>
            <w:vAlign w:val="center"/>
          </w:tcPr>
          <w:p w14:paraId="745A609F" w14:textId="77777777" w:rsidR="00C27C14" w:rsidRPr="007B5F67" w:rsidRDefault="00C27C14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4A399E29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C27C14" w:rsidRPr="007B5F67" w14:paraId="1B13FAF8" w14:textId="77777777" w:rsidTr="00A91E82">
        <w:tc>
          <w:tcPr>
            <w:tcW w:w="2552" w:type="dxa"/>
            <w:shd w:val="clear" w:color="auto" w:fill="D9D9D9"/>
            <w:vAlign w:val="center"/>
          </w:tcPr>
          <w:p w14:paraId="753ED69F" w14:textId="77777777" w:rsidR="00C27C14" w:rsidRPr="007B5F67" w:rsidRDefault="00C27C14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06BC8C6C" w14:textId="19BEC23C" w:rsidR="00C27C14" w:rsidRPr="008A3425" w:rsidRDefault="00DA654D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6 </w:t>
            </w:r>
            <w:r w:rsidR="00C27C14">
              <w:rPr>
                <w:rFonts w:ascii="Arial" w:hAnsi="Arial" w:cs="Arial"/>
                <w:iCs/>
              </w:rPr>
              <w:t>enero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0A63CC0D" w14:textId="77777777" w:rsidR="00C27C14" w:rsidRPr="007B5F67" w:rsidRDefault="00C27C14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3197C6C5" w14:textId="12B223A0" w:rsidR="00C27C14" w:rsidRPr="007B5F67" w:rsidRDefault="00A84EB3" w:rsidP="00A91E8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="00C27C14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>2</w:t>
            </w:r>
            <w:r w:rsidR="00C27C14">
              <w:rPr>
                <w:rFonts w:ascii="Arial" w:hAnsi="Arial" w:cs="Arial"/>
              </w:rPr>
              <w:t>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26B14850" w14:textId="77777777" w:rsidR="00C27C14" w:rsidRPr="007B5F67" w:rsidRDefault="00C27C14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7A2FE93E" w14:textId="0F7450C1" w:rsidR="00C27C14" w:rsidRPr="008A3425" w:rsidRDefault="00A84EB3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9</w:t>
            </w:r>
            <w:r w:rsidR="00C27C14" w:rsidRPr="008A3425">
              <w:rPr>
                <w:rFonts w:ascii="Arial" w:hAnsi="Arial" w:cs="Arial"/>
                <w:iCs/>
              </w:rPr>
              <w:t>:</w:t>
            </w:r>
            <w:r>
              <w:rPr>
                <w:rFonts w:ascii="Arial" w:hAnsi="Arial" w:cs="Arial"/>
                <w:iCs/>
              </w:rPr>
              <w:t>1</w:t>
            </w:r>
            <w:r w:rsidR="00C27C14" w:rsidRPr="008A3425">
              <w:rPr>
                <w:rFonts w:ascii="Arial" w:hAnsi="Arial" w:cs="Arial"/>
                <w:iCs/>
              </w:rPr>
              <w:t xml:space="preserve">0 </w:t>
            </w:r>
            <w:r w:rsidR="00C27C14">
              <w:rPr>
                <w:rFonts w:ascii="Arial" w:hAnsi="Arial" w:cs="Arial"/>
                <w:iCs/>
              </w:rPr>
              <w:t>p</w:t>
            </w:r>
            <w:r w:rsidR="00C27C14" w:rsidRPr="008A3425">
              <w:rPr>
                <w:rFonts w:ascii="Arial" w:hAnsi="Arial" w:cs="Arial"/>
                <w:iCs/>
              </w:rPr>
              <w:t>m</w:t>
            </w:r>
          </w:p>
        </w:tc>
      </w:tr>
      <w:tr w:rsidR="00C27C14" w:rsidRPr="007B5F67" w14:paraId="1C25A28B" w14:textId="77777777" w:rsidTr="00A91E82">
        <w:tc>
          <w:tcPr>
            <w:tcW w:w="2552" w:type="dxa"/>
            <w:shd w:val="clear" w:color="auto" w:fill="D9D9D9"/>
            <w:vAlign w:val="center"/>
          </w:tcPr>
          <w:p w14:paraId="688FB0EB" w14:textId="77777777" w:rsidR="00C27C14" w:rsidRPr="007B5F67" w:rsidRDefault="00C27C14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6B830361" w14:textId="4428DAC3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Plataforma WhatsApp</w:t>
            </w:r>
            <w:r w:rsidR="00A84EB3">
              <w:rPr>
                <w:rFonts w:ascii="Arial" w:hAnsi="Arial" w:cs="Arial"/>
                <w:iCs/>
              </w:rPr>
              <w:t>-</w:t>
            </w:r>
            <w:proofErr w:type="gramStart"/>
            <w:r w:rsidR="008C1241">
              <w:rPr>
                <w:rFonts w:ascii="Arial" w:hAnsi="Arial" w:cs="Arial"/>
                <w:iCs/>
              </w:rPr>
              <w:t>Zoom</w:t>
            </w:r>
            <w:proofErr w:type="gramEnd"/>
          </w:p>
        </w:tc>
      </w:tr>
      <w:tr w:rsidR="00C27C14" w:rsidRPr="007B5F67" w14:paraId="1C03D587" w14:textId="77777777" w:rsidTr="00A91E82">
        <w:tc>
          <w:tcPr>
            <w:tcW w:w="2552" w:type="dxa"/>
            <w:shd w:val="clear" w:color="auto" w:fill="D9D9D9"/>
            <w:vAlign w:val="center"/>
          </w:tcPr>
          <w:p w14:paraId="6AD95D2D" w14:textId="77777777" w:rsidR="00C27C14" w:rsidRPr="007B5F67" w:rsidRDefault="00C27C14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2FD86768" w14:textId="46CAB3E9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Word-GitHub</w:t>
            </w:r>
          </w:p>
        </w:tc>
      </w:tr>
    </w:tbl>
    <w:p w14:paraId="13C45CCE" w14:textId="77777777" w:rsidR="00C27C14" w:rsidRDefault="00C27C14" w:rsidP="00F93BB3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C27C14" w:rsidRPr="007B5F67" w14:paraId="743D8504" w14:textId="77777777" w:rsidTr="00A91E82">
        <w:tc>
          <w:tcPr>
            <w:tcW w:w="9923" w:type="dxa"/>
            <w:gridSpan w:val="3"/>
            <w:shd w:val="clear" w:color="auto" w:fill="A6A6A6"/>
          </w:tcPr>
          <w:p w14:paraId="699E2D52" w14:textId="77777777" w:rsidR="00C27C14" w:rsidRPr="007B5F67" w:rsidRDefault="00C27C14" w:rsidP="00A91E82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C27C14" w:rsidRPr="007B5F67" w14:paraId="0339C21F" w14:textId="77777777" w:rsidTr="00A91E82">
        <w:tc>
          <w:tcPr>
            <w:tcW w:w="3340" w:type="dxa"/>
            <w:shd w:val="clear" w:color="auto" w:fill="D9D9D9"/>
          </w:tcPr>
          <w:p w14:paraId="7724EFAC" w14:textId="77777777" w:rsidR="00C27C14" w:rsidRPr="007B5F67" w:rsidRDefault="00C27C14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5F0B9830" w14:textId="77777777" w:rsidR="00C27C14" w:rsidRPr="007B5F67" w:rsidRDefault="00C27C14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5ADA4945" w14:textId="77777777" w:rsidR="00C27C14" w:rsidRPr="007B5F67" w:rsidRDefault="00C27C14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C27C14" w:rsidRPr="008A3425" w14:paraId="277DC2B3" w14:textId="77777777" w:rsidTr="00A91E82">
        <w:tc>
          <w:tcPr>
            <w:tcW w:w="3340" w:type="dxa"/>
          </w:tcPr>
          <w:p w14:paraId="59D8E1DF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705E1435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643A312F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</w:p>
        </w:tc>
      </w:tr>
      <w:tr w:rsidR="00C27C14" w:rsidRPr="008A3425" w14:paraId="5F842764" w14:textId="77777777" w:rsidTr="00A91E82">
        <w:tc>
          <w:tcPr>
            <w:tcW w:w="3340" w:type="dxa"/>
          </w:tcPr>
          <w:p w14:paraId="1EA312B7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7111A71B" w14:textId="77777777" w:rsidR="00C27C14" w:rsidRPr="00EE580B" w:rsidRDefault="00C27C14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4D44B297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</w:p>
        </w:tc>
      </w:tr>
      <w:tr w:rsidR="00C27C14" w:rsidRPr="008A3425" w14:paraId="53DB0B2C" w14:textId="77777777" w:rsidTr="00A91E82">
        <w:tc>
          <w:tcPr>
            <w:tcW w:w="3340" w:type="dxa"/>
          </w:tcPr>
          <w:p w14:paraId="6BE80DAE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4061AAB2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7DDE4A73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</w:p>
        </w:tc>
      </w:tr>
      <w:tr w:rsidR="00C27C14" w:rsidRPr="008A3425" w14:paraId="04749C00" w14:textId="77777777" w:rsidTr="00A91E82">
        <w:tc>
          <w:tcPr>
            <w:tcW w:w="3340" w:type="dxa"/>
          </w:tcPr>
          <w:p w14:paraId="15487852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183C9365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66EF469B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</w:p>
        </w:tc>
      </w:tr>
      <w:tr w:rsidR="00C27C14" w:rsidRPr="008A3425" w14:paraId="7A521806" w14:textId="77777777" w:rsidTr="00A91E82">
        <w:tc>
          <w:tcPr>
            <w:tcW w:w="3340" w:type="dxa"/>
          </w:tcPr>
          <w:p w14:paraId="089170DD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4EA37EFD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714B8C4B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</w:p>
        </w:tc>
      </w:tr>
      <w:tr w:rsidR="00C27C14" w:rsidRPr="008A3425" w14:paraId="25CEC877" w14:textId="77777777" w:rsidTr="00A91E82">
        <w:tc>
          <w:tcPr>
            <w:tcW w:w="3340" w:type="dxa"/>
          </w:tcPr>
          <w:p w14:paraId="3A7084E8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09A79353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7CCB7EDC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</w:p>
        </w:tc>
      </w:tr>
      <w:tr w:rsidR="00C27C14" w:rsidRPr="008A3425" w14:paraId="169CCFF3" w14:textId="77777777" w:rsidTr="00A91E82">
        <w:tc>
          <w:tcPr>
            <w:tcW w:w="3340" w:type="dxa"/>
          </w:tcPr>
          <w:p w14:paraId="08ED5187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135D68C9" w14:textId="77777777" w:rsidR="00C27C14" w:rsidRPr="00EE580B" w:rsidRDefault="00C27C14" w:rsidP="00A91E82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0189981A" w14:textId="77777777" w:rsidR="00C27C14" w:rsidRPr="008A3425" w:rsidRDefault="00C27C14" w:rsidP="00A91E82">
            <w:pPr>
              <w:rPr>
                <w:rFonts w:ascii="Arial" w:hAnsi="Arial" w:cs="Arial"/>
                <w:iCs/>
              </w:rPr>
            </w:pPr>
          </w:p>
        </w:tc>
      </w:tr>
    </w:tbl>
    <w:p w14:paraId="1F9562F7" w14:textId="77777777" w:rsidR="00F93BB3" w:rsidRDefault="00F93BB3" w:rsidP="00F93BB3">
      <w:pPr>
        <w:pStyle w:val="BodyText"/>
        <w:rPr>
          <w:rFonts w:ascii="Arial" w:hAnsi="Arial" w:cs="Arial"/>
          <w:b/>
          <w:color w:val="000000"/>
        </w:rPr>
      </w:pPr>
    </w:p>
    <w:p w14:paraId="2E2227FC" w14:textId="77777777" w:rsidR="00C27C14" w:rsidRPr="007B5F67" w:rsidRDefault="00C27C14" w:rsidP="00C27C14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6F64BFD7" w14:textId="1B72DB29" w:rsidR="00C27C14" w:rsidRPr="005C134D" w:rsidRDefault="00711875" w:rsidP="00C27C14">
      <w:pPr>
        <w:pStyle w:val="BodyText"/>
        <w:spacing w:before="120"/>
        <w:rPr>
          <w:rFonts w:ascii="Arial" w:hAnsi="Arial" w:cs="Arial"/>
          <w:i/>
        </w:rPr>
      </w:pPr>
      <w:r>
        <w:rPr>
          <w:rFonts w:ascii="Arial" w:hAnsi="Arial" w:cs="Arial"/>
          <w:i/>
        </w:rPr>
        <w:t>Revisión de la Fase 1 de los entregables</w:t>
      </w:r>
      <w:r w:rsidR="00C27C14">
        <w:rPr>
          <w:rFonts w:ascii="Arial" w:hAnsi="Arial" w:cs="Arial"/>
          <w:i/>
        </w:rPr>
        <w:t>.</w:t>
      </w:r>
    </w:p>
    <w:p w14:paraId="07209E62" w14:textId="77777777" w:rsidR="00C27C14" w:rsidRPr="001B2A73" w:rsidRDefault="00C27C14" w:rsidP="00C27C14">
      <w:pPr>
        <w:pStyle w:val="BodyText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154FC66C" w14:textId="74B0356B" w:rsidR="00C27C14" w:rsidRDefault="00711875" w:rsidP="00711875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Anotar lo que nos falta a cada uno dentro del proyecto.</w:t>
      </w:r>
    </w:p>
    <w:p w14:paraId="26FE505F" w14:textId="318860C8" w:rsidR="00711875" w:rsidRPr="00711875" w:rsidRDefault="00711875" w:rsidP="00711875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Usar programas para la ayuda de la revisión de nuestros proyectos. Plataforma </w:t>
      </w:r>
      <w:proofErr w:type="gramStart"/>
      <w:r>
        <w:rPr>
          <w:rFonts w:ascii="Arial" w:hAnsi="Arial" w:cs="Arial"/>
          <w:i/>
        </w:rPr>
        <w:t>Zoom</w:t>
      </w:r>
      <w:proofErr w:type="gramEnd"/>
      <w:r>
        <w:rPr>
          <w:rFonts w:ascii="Arial" w:hAnsi="Arial" w:cs="Arial"/>
          <w:i/>
        </w:rPr>
        <w:t xml:space="preserve"> para en grupo colaborar simultáneamente.</w:t>
      </w:r>
    </w:p>
    <w:p w14:paraId="307BD475" w14:textId="77777777" w:rsidR="00C27C14" w:rsidRDefault="00C27C14" w:rsidP="00C27C14">
      <w:pPr>
        <w:pStyle w:val="BodyText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410258ED" w14:textId="1EA8F015" w:rsidR="00F93BB3" w:rsidRDefault="00F93BB3" w:rsidP="00F93BB3">
      <w:pPr>
        <w:pStyle w:val="BodyText"/>
        <w:rPr>
          <w:rFonts w:ascii="Arial" w:hAnsi="Arial" w:cs="Arial"/>
          <w:b/>
          <w:color w:val="000000"/>
        </w:rPr>
      </w:pPr>
    </w:p>
    <w:p w14:paraId="520F135E" w14:textId="2766F0C4" w:rsidR="00AC507D" w:rsidRDefault="00AC507D" w:rsidP="00F93BB3">
      <w:pPr>
        <w:pStyle w:val="BodyText"/>
        <w:rPr>
          <w:rFonts w:ascii="Arial" w:hAnsi="Arial" w:cs="Arial"/>
          <w:b/>
          <w:color w:val="000000"/>
        </w:rPr>
      </w:pPr>
    </w:p>
    <w:p w14:paraId="332F4D18" w14:textId="38AD6CE8" w:rsidR="00AC507D" w:rsidRDefault="00AC507D" w:rsidP="00F93BB3">
      <w:pPr>
        <w:pStyle w:val="BodyText"/>
        <w:rPr>
          <w:rFonts w:ascii="Arial" w:hAnsi="Arial" w:cs="Arial"/>
          <w:b/>
          <w:color w:val="000000"/>
        </w:rPr>
      </w:pPr>
    </w:p>
    <w:p w14:paraId="7037DC4A" w14:textId="2A0B052F" w:rsidR="00AC507D" w:rsidRDefault="00AC507D" w:rsidP="00F93BB3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2E5172" w:rsidRPr="007B5F67" w14:paraId="666DED29" w14:textId="77777777" w:rsidTr="00A91E82">
        <w:tc>
          <w:tcPr>
            <w:tcW w:w="9356" w:type="dxa"/>
            <w:gridSpan w:val="6"/>
            <w:shd w:val="clear" w:color="auto" w:fill="A6A6A6"/>
            <w:vAlign w:val="center"/>
          </w:tcPr>
          <w:p w14:paraId="16E3345C" w14:textId="77777777" w:rsidR="002E5172" w:rsidRPr="007B5F67" w:rsidRDefault="002E5172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55C7129" w14:textId="17F1F858" w:rsidR="002E5172" w:rsidRPr="007B5F67" w:rsidRDefault="005C7A71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8</w:t>
            </w:r>
            <w:r w:rsidR="002E5172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2E5172" w:rsidRPr="007B5F67" w14:paraId="09D2838C" w14:textId="77777777" w:rsidTr="00A91E82">
        <w:tc>
          <w:tcPr>
            <w:tcW w:w="2552" w:type="dxa"/>
            <w:shd w:val="clear" w:color="auto" w:fill="D9D9D9"/>
            <w:vAlign w:val="center"/>
          </w:tcPr>
          <w:p w14:paraId="223031BC" w14:textId="77777777" w:rsidR="002E5172" w:rsidRPr="007B5F67" w:rsidRDefault="002E5172" w:rsidP="00A91E8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2DF0CC18" w14:textId="68B1C0A6" w:rsidR="002E5172" w:rsidRPr="008A3425" w:rsidRDefault="005C7A71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Revisión Final</w:t>
            </w:r>
            <w:r w:rsidR="002C3176">
              <w:rPr>
                <w:rFonts w:ascii="Arial" w:hAnsi="Arial" w:cs="Arial"/>
                <w:iCs/>
              </w:rPr>
              <w:t xml:space="preserve"> Primera Parcial</w:t>
            </w:r>
          </w:p>
        </w:tc>
      </w:tr>
      <w:tr w:rsidR="002E5172" w:rsidRPr="007B5F67" w14:paraId="55B4AEBC" w14:textId="77777777" w:rsidTr="00A91E82">
        <w:tc>
          <w:tcPr>
            <w:tcW w:w="2552" w:type="dxa"/>
            <w:shd w:val="clear" w:color="auto" w:fill="D9D9D9"/>
            <w:vAlign w:val="center"/>
          </w:tcPr>
          <w:p w14:paraId="6C0D48A1" w14:textId="77777777" w:rsidR="002E5172" w:rsidRPr="007B5F67" w:rsidRDefault="002E5172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54A84039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</w:p>
        </w:tc>
      </w:tr>
      <w:tr w:rsidR="002E5172" w:rsidRPr="007B5F67" w14:paraId="13306DEA" w14:textId="77777777" w:rsidTr="00A91E82">
        <w:tc>
          <w:tcPr>
            <w:tcW w:w="2552" w:type="dxa"/>
            <w:shd w:val="clear" w:color="auto" w:fill="D9D9D9"/>
            <w:vAlign w:val="center"/>
          </w:tcPr>
          <w:p w14:paraId="0FA04EF2" w14:textId="77777777" w:rsidR="002E5172" w:rsidRPr="007B5F67" w:rsidRDefault="002E5172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14015BEE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2E5172" w:rsidRPr="007B5F67" w14:paraId="1652F519" w14:textId="77777777" w:rsidTr="00A91E82">
        <w:tc>
          <w:tcPr>
            <w:tcW w:w="2552" w:type="dxa"/>
            <w:shd w:val="clear" w:color="auto" w:fill="D9D9D9"/>
            <w:vAlign w:val="center"/>
          </w:tcPr>
          <w:p w14:paraId="43F5632E" w14:textId="77777777" w:rsidR="002E5172" w:rsidRPr="007B5F67" w:rsidRDefault="002E5172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37EAA5E4" w14:textId="64D680BD" w:rsidR="002E5172" w:rsidRPr="008A3425" w:rsidRDefault="005C7A71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10</w:t>
            </w:r>
            <w:r w:rsidR="002E5172">
              <w:rPr>
                <w:rFonts w:ascii="Arial" w:hAnsi="Arial" w:cs="Arial"/>
                <w:iCs/>
              </w:rPr>
              <w:t xml:space="preserve"> enero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3FEAEEED" w14:textId="77777777" w:rsidR="002E5172" w:rsidRPr="007B5F67" w:rsidRDefault="002E5172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32DCBE6F" w14:textId="110AD838" w:rsidR="002E5172" w:rsidRPr="007B5F67" w:rsidRDefault="002E5172" w:rsidP="00A91E8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8:</w:t>
            </w:r>
            <w:r w:rsidR="005C7A71">
              <w:rPr>
                <w:rFonts w:ascii="Arial" w:hAnsi="Arial" w:cs="Arial"/>
              </w:rPr>
              <w:t>00</w:t>
            </w:r>
            <w:r>
              <w:rPr>
                <w:rFonts w:ascii="Arial" w:hAnsi="Arial" w:cs="Arial"/>
              </w:rPr>
              <w:t xml:space="preserve"> </w:t>
            </w:r>
            <w:r w:rsidR="005C7A71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>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598274FA" w14:textId="77777777" w:rsidR="002E5172" w:rsidRPr="007B5F67" w:rsidRDefault="002E5172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7CCE6DB0" w14:textId="1ED5704D" w:rsidR="002E5172" w:rsidRPr="008A3425" w:rsidRDefault="005C7A71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11</w:t>
            </w:r>
            <w:r w:rsidR="002E5172" w:rsidRPr="008A3425">
              <w:rPr>
                <w:rFonts w:ascii="Arial" w:hAnsi="Arial" w:cs="Arial"/>
                <w:iCs/>
              </w:rPr>
              <w:t>:</w:t>
            </w:r>
            <w:r w:rsidR="002E5172">
              <w:rPr>
                <w:rFonts w:ascii="Arial" w:hAnsi="Arial" w:cs="Arial"/>
                <w:iCs/>
              </w:rPr>
              <w:t>1</w:t>
            </w:r>
            <w:r w:rsidR="002E5172" w:rsidRPr="008A3425">
              <w:rPr>
                <w:rFonts w:ascii="Arial" w:hAnsi="Arial" w:cs="Arial"/>
                <w:iCs/>
              </w:rPr>
              <w:t xml:space="preserve">0 </w:t>
            </w:r>
            <w:r>
              <w:rPr>
                <w:rFonts w:ascii="Arial" w:hAnsi="Arial" w:cs="Arial"/>
                <w:iCs/>
              </w:rPr>
              <w:t>a</w:t>
            </w:r>
            <w:r w:rsidR="002E5172" w:rsidRPr="008A3425">
              <w:rPr>
                <w:rFonts w:ascii="Arial" w:hAnsi="Arial" w:cs="Arial"/>
                <w:iCs/>
              </w:rPr>
              <w:t>m</w:t>
            </w:r>
          </w:p>
        </w:tc>
      </w:tr>
      <w:tr w:rsidR="002E5172" w:rsidRPr="007B5F67" w14:paraId="5D49B83E" w14:textId="77777777" w:rsidTr="00A91E82">
        <w:tc>
          <w:tcPr>
            <w:tcW w:w="2552" w:type="dxa"/>
            <w:shd w:val="clear" w:color="auto" w:fill="D9D9D9"/>
            <w:vAlign w:val="center"/>
          </w:tcPr>
          <w:p w14:paraId="079172D0" w14:textId="77777777" w:rsidR="002E5172" w:rsidRPr="007B5F67" w:rsidRDefault="002E5172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71EE47E9" w14:textId="3D66507A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Plataforma WhatsApp-</w:t>
            </w:r>
            <w:proofErr w:type="gramStart"/>
            <w:r>
              <w:rPr>
                <w:rFonts w:ascii="Arial" w:hAnsi="Arial" w:cs="Arial"/>
                <w:iCs/>
              </w:rPr>
              <w:t>Zoom</w:t>
            </w:r>
            <w:proofErr w:type="gramEnd"/>
            <w:r w:rsidR="00E21A76">
              <w:rPr>
                <w:rFonts w:ascii="Arial" w:hAnsi="Arial" w:cs="Arial"/>
                <w:iCs/>
              </w:rPr>
              <w:t>-GitHub-Word</w:t>
            </w:r>
          </w:p>
        </w:tc>
      </w:tr>
      <w:tr w:rsidR="002E5172" w:rsidRPr="007B5F67" w14:paraId="245AC15F" w14:textId="77777777" w:rsidTr="00A91E82">
        <w:tc>
          <w:tcPr>
            <w:tcW w:w="2552" w:type="dxa"/>
            <w:shd w:val="clear" w:color="auto" w:fill="D9D9D9"/>
            <w:vAlign w:val="center"/>
          </w:tcPr>
          <w:p w14:paraId="702E1370" w14:textId="77777777" w:rsidR="002E5172" w:rsidRPr="007B5F67" w:rsidRDefault="002E5172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32ACA5A0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Word-Bloc de Notas-GitHub</w:t>
            </w:r>
          </w:p>
        </w:tc>
      </w:tr>
    </w:tbl>
    <w:p w14:paraId="03D2B11F" w14:textId="1DFC8999" w:rsidR="00AC507D" w:rsidRDefault="00AC507D" w:rsidP="00F93BB3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2E5172" w:rsidRPr="007B5F67" w14:paraId="7492F99E" w14:textId="77777777" w:rsidTr="00A91E82">
        <w:tc>
          <w:tcPr>
            <w:tcW w:w="9923" w:type="dxa"/>
            <w:gridSpan w:val="3"/>
            <w:shd w:val="clear" w:color="auto" w:fill="A6A6A6"/>
          </w:tcPr>
          <w:p w14:paraId="75FC8BFA" w14:textId="77777777" w:rsidR="002E5172" w:rsidRPr="007B5F67" w:rsidRDefault="002E5172" w:rsidP="00A91E82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2E5172" w:rsidRPr="007B5F67" w14:paraId="70C6AF66" w14:textId="77777777" w:rsidTr="00A91E82">
        <w:tc>
          <w:tcPr>
            <w:tcW w:w="3340" w:type="dxa"/>
            <w:shd w:val="clear" w:color="auto" w:fill="D9D9D9"/>
          </w:tcPr>
          <w:p w14:paraId="457F0FB8" w14:textId="77777777" w:rsidR="002E5172" w:rsidRPr="007B5F67" w:rsidRDefault="002E5172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368AE048" w14:textId="77777777" w:rsidR="002E5172" w:rsidRPr="007B5F67" w:rsidRDefault="002E5172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08CB0D37" w14:textId="77777777" w:rsidR="002E5172" w:rsidRPr="007B5F67" w:rsidRDefault="002E5172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2E5172" w:rsidRPr="008A3425" w14:paraId="57B211B8" w14:textId="77777777" w:rsidTr="00A91E82">
        <w:tc>
          <w:tcPr>
            <w:tcW w:w="3340" w:type="dxa"/>
          </w:tcPr>
          <w:p w14:paraId="1143D3A5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721B1085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1355A545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</w:p>
        </w:tc>
      </w:tr>
      <w:tr w:rsidR="002E5172" w:rsidRPr="008A3425" w14:paraId="3DB09D67" w14:textId="77777777" w:rsidTr="00A91E82">
        <w:tc>
          <w:tcPr>
            <w:tcW w:w="3340" w:type="dxa"/>
          </w:tcPr>
          <w:p w14:paraId="655EAEE3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7C681BA5" w14:textId="77777777" w:rsidR="002E5172" w:rsidRPr="00EE580B" w:rsidRDefault="002E5172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40F97956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</w:p>
        </w:tc>
      </w:tr>
      <w:tr w:rsidR="002E5172" w:rsidRPr="008A3425" w14:paraId="34F3F300" w14:textId="77777777" w:rsidTr="00A91E82">
        <w:tc>
          <w:tcPr>
            <w:tcW w:w="3340" w:type="dxa"/>
          </w:tcPr>
          <w:p w14:paraId="3B9344FF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1BCAB68B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4AC9A60C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</w:p>
        </w:tc>
      </w:tr>
      <w:tr w:rsidR="002E5172" w:rsidRPr="008A3425" w14:paraId="0091BB6F" w14:textId="77777777" w:rsidTr="00A91E82">
        <w:tc>
          <w:tcPr>
            <w:tcW w:w="3340" w:type="dxa"/>
          </w:tcPr>
          <w:p w14:paraId="0DBE1C46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514F51AA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6AFCD55A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</w:p>
        </w:tc>
      </w:tr>
      <w:tr w:rsidR="002E5172" w:rsidRPr="008A3425" w14:paraId="23760006" w14:textId="77777777" w:rsidTr="00A91E82">
        <w:tc>
          <w:tcPr>
            <w:tcW w:w="3340" w:type="dxa"/>
          </w:tcPr>
          <w:p w14:paraId="71D04DCA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5F452EA0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7C1A993F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</w:p>
        </w:tc>
      </w:tr>
      <w:tr w:rsidR="002E5172" w:rsidRPr="008A3425" w14:paraId="74370F74" w14:textId="77777777" w:rsidTr="00A91E82">
        <w:tc>
          <w:tcPr>
            <w:tcW w:w="3340" w:type="dxa"/>
          </w:tcPr>
          <w:p w14:paraId="00EB9CA8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69E58E87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2699C569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</w:p>
        </w:tc>
      </w:tr>
      <w:tr w:rsidR="002E5172" w:rsidRPr="008A3425" w14:paraId="0E453C71" w14:textId="77777777" w:rsidTr="00A91E82">
        <w:tc>
          <w:tcPr>
            <w:tcW w:w="3340" w:type="dxa"/>
          </w:tcPr>
          <w:p w14:paraId="7F58CBD3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0C905312" w14:textId="77777777" w:rsidR="002E5172" w:rsidRPr="00EE580B" w:rsidRDefault="002E5172" w:rsidP="00A91E82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17CF7EEE" w14:textId="77777777" w:rsidR="002E5172" w:rsidRPr="008A3425" w:rsidRDefault="002E5172" w:rsidP="00A91E82">
            <w:pPr>
              <w:rPr>
                <w:rFonts w:ascii="Arial" w:hAnsi="Arial" w:cs="Arial"/>
                <w:iCs/>
              </w:rPr>
            </w:pPr>
          </w:p>
        </w:tc>
      </w:tr>
    </w:tbl>
    <w:p w14:paraId="7C377125" w14:textId="2F67081E" w:rsidR="002E5172" w:rsidRDefault="002E5172" w:rsidP="00F93BB3">
      <w:pPr>
        <w:pStyle w:val="BodyText"/>
        <w:rPr>
          <w:rFonts w:ascii="Arial" w:hAnsi="Arial" w:cs="Arial"/>
          <w:b/>
          <w:color w:val="000000"/>
        </w:rPr>
      </w:pPr>
    </w:p>
    <w:p w14:paraId="42E934A1" w14:textId="77777777" w:rsidR="002E5172" w:rsidRPr="007B5F67" w:rsidRDefault="002E5172" w:rsidP="002E5172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0794CC0C" w14:textId="77777777" w:rsidR="002E5172" w:rsidRPr="005C134D" w:rsidRDefault="002E5172" w:rsidP="002E5172">
      <w:pPr>
        <w:pStyle w:val="BodyText"/>
        <w:spacing w:before="120"/>
        <w:rPr>
          <w:rFonts w:ascii="Arial" w:hAnsi="Arial" w:cs="Arial"/>
          <w:i/>
        </w:rPr>
      </w:pPr>
      <w:r>
        <w:rPr>
          <w:rFonts w:ascii="Arial" w:hAnsi="Arial" w:cs="Arial"/>
          <w:i/>
        </w:rPr>
        <w:t>Revisión de la Fase 1 de los entregables.</w:t>
      </w:r>
    </w:p>
    <w:p w14:paraId="7264ADBD" w14:textId="77777777" w:rsidR="002E5172" w:rsidRPr="001B2A73" w:rsidRDefault="002E5172" w:rsidP="002E5172">
      <w:pPr>
        <w:pStyle w:val="BodyText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1B6A3382" w14:textId="4165E84E" w:rsidR="002E5172" w:rsidRDefault="00F3718A" w:rsidP="002E5172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Módulos implementados: HOME (</w:t>
      </w:r>
      <w:r w:rsidR="00B1787C">
        <w:rPr>
          <w:rFonts w:ascii="Arial" w:hAnsi="Arial" w:cs="Arial"/>
          <w:i/>
        </w:rPr>
        <w:t>90</w:t>
      </w:r>
      <w:r>
        <w:rPr>
          <w:rFonts w:ascii="Arial" w:hAnsi="Arial" w:cs="Arial"/>
          <w:i/>
        </w:rPr>
        <w:t xml:space="preserve">%), CLIENTE (60%), </w:t>
      </w:r>
      <w:r w:rsidR="00B1787C">
        <w:rPr>
          <w:rFonts w:ascii="Arial" w:hAnsi="Arial" w:cs="Arial"/>
          <w:i/>
        </w:rPr>
        <w:t>INVENTARIO (7</w:t>
      </w:r>
      <w:r>
        <w:rPr>
          <w:rFonts w:ascii="Arial" w:hAnsi="Arial" w:cs="Arial"/>
          <w:i/>
        </w:rPr>
        <w:t>0%) Y RESERVAS (</w:t>
      </w:r>
      <w:r w:rsidR="00B1787C">
        <w:rPr>
          <w:rFonts w:ascii="Arial" w:hAnsi="Arial" w:cs="Arial"/>
          <w:i/>
        </w:rPr>
        <w:t>8</w:t>
      </w:r>
      <w:r>
        <w:rPr>
          <w:rFonts w:ascii="Arial" w:hAnsi="Arial" w:cs="Arial"/>
          <w:i/>
        </w:rPr>
        <w:t>5%)</w:t>
      </w:r>
      <w:r w:rsidR="004928E2">
        <w:rPr>
          <w:rFonts w:ascii="Arial" w:hAnsi="Arial" w:cs="Arial"/>
          <w:i/>
        </w:rPr>
        <w:t>.</w:t>
      </w:r>
    </w:p>
    <w:p w14:paraId="7D8DC309" w14:textId="08867551" w:rsidR="004928E2" w:rsidRDefault="004928E2" w:rsidP="002E5172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EL AVANCE DEL PROYECTO ES DE UN 80% (Con cambios a mejoras)</w:t>
      </w:r>
      <w:r w:rsidR="002E194B">
        <w:rPr>
          <w:rFonts w:ascii="Arial" w:hAnsi="Arial" w:cs="Arial"/>
          <w:i/>
        </w:rPr>
        <w:t>.</w:t>
      </w:r>
    </w:p>
    <w:p w14:paraId="4B9AB774" w14:textId="18674C88" w:rsidR="002E194B" w:rsidRPr="002E194B" w:rsidRDefault="002E194B" w:rsidP="002E194B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Entregas del articulo científico.</w:t>
      </w:r>
    </w:p>
    <w:p w14:paraId="7A70CD20" w14:textId="77777777" w:rsidR="002E194B" w:rsidRDefault="002E194B" w:rsidP="002E5172">
      <w:pPr>
        <w:pStyle w:val="BodyText"/>
        <w:rPr>
          <w:rFonts w:ascii="Arial" w:hAnsi="Arial" w:cs="Arial"/>
          <w:b/>
          <w:color w:val="000000"/>
        </w:rPr>
      </w:pPr>
    </w:p>
    <w:p w14:paraId="7358B79F" w14:textId="4DEFC6E9" w:rsidR="002E194B" w:rsidRDefault="002E194B" w:rsidP="002E5172">
      <w:pPr>
        <w:pStyle w:val="BodyText"/>
        <w:rPr>
          <w:rFonts w:ascii="Arial" w:hAnsi="Arial" w:cs="Arial"/>
          <w:b/>
          <w:color w:val="000000"/>
        </w:rPr>
      </w:pPr>
    </w:p>
    <w:p w14:paraId="02AEB9C1" w14:textId="77777777" w:rsidR="002E194B" w:rsidRDefault="002E194B" w:rsidP="002E5172">
      <w:pPr>
        <w:pStyle w:val="BodyText"/>
        <w:rPr>
          <w:rFonts w:ascii="Arial" w:hAnsi="Arial" w:cs="Arial"/>
          <w:b/>
          <w:color w:val="000000"/>
        </w:rPr>
      </w:pPr>
    </w:p>
    <w:p w14:paraId="0376FBCB" w14:textId="77777777" w:rsidR="002E194B" w:rsidRDefault="002E194B" w:rsidP="002E5172">
      <w:pPr>
        <w:pStyle w:val="BodyText"/>
        <w:rPr>
          <w:rFonts w:ascii="Arial" w:hAnsi="Arial" w:cs="Arial"/>
          <w:b/>
          <w:color w:val="000000"/>
        </w:rPr>
      </w:pPr>
    </w:p>
    <w:p w14:paraId="3987371D" w14:textId="72CCACD3" w:rsidR="002E5172" w:rsidRDefault="002E5172" w:rsidP="002E5172">
      <w:pPr>
        <w:pStyle w:val="BodyText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310F1038" w14:textId="33A53420" w:rsidR="00EA3EC4" w:rsidRDefault="00EA3EC4" w:rsidP="002E5172">
      <w:pPr>
        <w:pStyle w:val="BodyText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HOME:</w:t>
      </w:r>
    </w:p>
    <w:p w14:paraId="49F65BA1" w14:textId="16923956" w:rsidR="002E194B" w:rsidRDefault="00EA3EC4" w:rsidP="002E5172">
      <w:pPr>
        <w:pStyle w:val="BodyText"/>
        <w:rPr>
          <w:noProof/>
        </w:rPr>
      </w:pPr>
      <w:r w:rsidRPr="00EA3EC4">
        <w:rPr>
          <w:rFonts w:ascii="Arial" w:hAnsi="Arial" w:cs="Arial"/>
          <w:b/>
          <w:noProof/>
          <w:color w:val="000000"/>
        </w:rPr>
        <w:drawing>
          <wp:inline distT="0" distB="0" distL="0" distR="0" wp14:anchorId="5EEC2D22" wp14:editId="5F38D715">
            <wp:extent cx="2567864" cy="1752600"/>
            <wp:effectExtent l="0" t="0" r="4445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0196" cy="176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3EC4">
        <w:rPr>
          <w:noProof/>
        </w:rPr>
        <w:t xml:space="preserve"> </w:t>
      </w:r>
      <w:r w:rsidRPr="00EA3EC4">
        <w:rPr>
          <w:rFonts w:ascii="Arial" w:hAnsi="Arial" w:cs="Arial"/>
          <w:b/>
          <w:noProof/>
          <w:color w:val="000000"/>
        </w:rPr>
        <w:drawing>
          <wp:inline distT="0" distB="0" distL="0" distR="0" wp14:anchorId="42CFE6C7" wp14:editId="708E1A42">
            <wp:extent cx="5400040" cy="2859405"/>
            <wp:effectExtent l="0" t="0" r="0" b="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4654" w14:textId="409FB04A" w:rsidR="00EA3EC4" w:rsidRDefault="00EA3EC4" w:rsidP="002E5172">
      <w:pPr>
        <w:pStyle w:val="BodyText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CLIENTE:</w:t>
      </w:r>
    </w:p>
    <w:p w14:paraId="493ADED9" w14:textId="0B208006" w:rsidR="00EA3EC4" w:rsidRDefault="00EA3EC4" w:rsidP="002E5172">
      <w:pPr>
        <w:pStyle w:val="BodyText"/>
        <w:rPr>
          <w:rFonts w:ascii="Arial" w:hAnsi="Arial" w:cs="Arial"/>
          <w:b/>
          <w:color w:val="000000"/>
        </w:rPr>
      </w:pPr>
      <w:r w:rsidRPr="00EA3EC4">
        <w:rPr>
          <w:rFonts w:ascii="Arial" w:hAnsi="Arial" w:cs="Arial"/>
          <w:b/>
          <w:noProof/>
          <w:color w:val="000000"/>
        </w:rPr>
        <w:drawing>
          <wp:inline distT="0" distB="0" distL="0" distR="0" wp14:anchorId="21ED6090" wp14:editId="29F76289">
            <wp:extent cx="3428365" cy="2123780"/>
            <wp:effectExtent l="0" t="0" r="635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594" cy="213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0A97" w14:textId="7A22D45A" w:rsidR="00EA3EC4" w:rsidRDefault="00EA3EC4" w:rsidP="002E5172">
      <w:pPr>
        <w:pStyle w:val="BodyText"/>
        <w:rPr>
          <w:rFonts w:ascii="Arial" w:hAnsi="Arial" w:cs="Arial"/>
          <w:b/>
          <w:color w:val="000000"/>
        </w:rPr>
      </w:pPr>
      <w:r w:rsidRPr="00EA3EC4">
        <w:rPr>
          <w:rFonts w:ascii="Arial" w:hAnsi="Arial" w:cs="Arial"/>
          <w:b/>
          <w:noProof/>
          <w:color w:val="000000"/>
        </w:rPr>
        <w:drawing>
          <wp:inline distT="0" distB="0" distL="0" distR="0" wp14:anchorId="00104C4F" wp14:editId="16DE1408">
            <wp:extent cx="2609850" cy="1904601"/>
            <wp:effectExtent l="0" t="0" r="0" b="635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6576" cy="19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3EC4">
        <w:rPr>
          <w:noProof/>
        </w:rPr>
        <w:t xml:space="preserve"> </w:t>
      </w:r>
      <w:r w:rsidRPr="00EA3EC4">
        <w:rPr>
          <w:rFonts w:ascii="Arial" w:hAnsi="Arial" w:cs="Arial"/>
          <w:b/>
          <w:noProof/>
          <w:color w:val="000000"/>
        </w:rPr>
        <w:drawing>
          <wp:inline distT="0" distB="0" distL="0" distR="0" wp14:anchorId="21E2820F" wp14:editId="34B9A659">
            <wp:extent cx="2491977" cy="1913061"/>
            <wp:effectExtent l="0" t="0" r="3810" b="0"/>
            <wp:docPr id="9" name="Imagen 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404" cy="19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65F1" w14:textId="2380A816" w:rsidR="00EA3EC4" w:rsidRDefault="00EA3EC4" w:rsidP="002E5172">
      <w:pPr>
        <w:pStyle w:val="BodyText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INVENTARIO:</w:t>
      </w:r>
    </w:p>
    <w:p w14:paraId="19BD0A51" w14:textId="27552A17" w:rsidR="00EA3EC4" w:rsidRDefault="00EA3EC4" w:rsidP="002E5172">
      <w:pPr>
        <w:pStyle w:val="BodyText"/>
        <w:rPr>
          <w:rFonts w:ascii="Arial" w:hAnsi="Arial" w:cs="Arial"/>
          <w:b/>
          <w:color w:val="000000"/>
        </w:rPr>
      </w:pPr>
      <w:r w:rsidRPr="00EA3EC4">
        <w:rPr>
          <w:rFonts w:ascii="Arial" w:hAnsi="Arial" w:cs="Arial"/>
          <w:b/>
          <w:noProof/>
          <w:color w:val="000000"/>
        </w:rPr>
        <w:drawing>
          <wp:inline distT="0" distB="0" distL="0" distR="0" wp14:anchorId="72A29455" wp14:editId="3D17AF50">
            <wp:extent cx="3676650" cy="2664533"/>
            <wp:effectExtent l="0" t="0" r="0" b="254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549" cy="267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3EC4">
        <w:rPr>
          <w:noProof/>
        </w:rPr>
        <w:t xml:space="preserve"> </w:t>
      </w:r>
      <w:r w:rsidRPr="00EA3EC4">
        <w:rPr>
          <w:rFonts w:ascii="Arial" w:hAnsi="Arial" w:cs="Arial"/>
          <w:b/>
          <w:noProof/>
          <w:color w:val="000000"/>
        </w:rPr>
        <w:drawing>
          <wp:inline distT="0" distB="0" distL="0" distR="0" wp14:anchorId="5F4FDDFA" wp14:editId="2026FA8A">
            <wp:extent cx="3738171" cy="2041412"/>
            <wp:effectExtent l="0" t="0" r="0" b="0"/>
            <wp:docPr id="11" name="Imagen 1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762" cy="208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374D" w14:textId="50AD72AB" w:rsidR="002E5172" w:rsidRDefault="002E5172" w:rsidP="00F93BB3">
      <w:pPr>
        <w:pStyle w:val="BodyText"/>
        <w:rPr>
          <w:rFonts w:ascii="Arial" w:hAnsi="Arial" w:cs="Arial"/>
          <w:b/>
          <w:color w:val="000000"/>
        </w:rPr>
      </w:pPr>
    </w:p>
    <w:p w14:paraId="2914E576" w14:textId="21B3A374" w:rsidR="00EA3EC4" w:rsidRDefault="00EA3EC4" w:rsidP="00F93BB3">
      <w:pPr>
        <w:pStyle w:val="BodyText"/>
        <w:rPr>
          <w:rFonts w:ascii="Arial" w:hAnsi="Arial" w:cs="Arial"/>
          <w:b/>
          <w:color w:val="000000"/>
        </w:rPr>
      </w:pPr>
    </w:p>
    <w:p w14:paraId="03926CD7" w14:textId="23662376" w:rsidR="00EA3EC4" w:rsidRDefault="00EA3EC4" w:rsidP="00F93BB3">
      <w:pPr>
        <w:pStyle w:val="BodyText"/>
        <w:rPr>
          <w:rFonts w:ascii="Arial" w:hAnsi="Arial" w:cs="Arial"/>
          <w:b/>
          <w:color w:val="000000"/>
        </w:rPr>
      </w:pPr>
    </w:p>
    <w:p w14:paraId="206B37EA" w14:textId="4C4CE1E0" w:rsidR="00EA3EC4" w:rsidRDefault="00EA3EC4" w:rsidP="00F93BB3">
      <w:pPr>
        <w:pStyle w:val="BodyText"/>
        <w:rPr>
          <w:rFonts w:ascii="Arial" w:hAnsi="Arial" w:cs="Arial"/>
          <w:b/>
          <w:color w:val="000000"/>
        </w:rPr>
      </w:pPr>
    </w:p>
    <w:p w14:paraId="3C822E5C" w14:textId="69394D0C" w:rsidR="00EA3EC4" w:rsidRDefault="00EA3EC4" w:rsidP="00F93BB3">
      <w:pPr>
        <w:pStyle w:val="BodyText"/>
        <w:rPr>
          <w:rFonts w:ascii="Arial" w:hAnsi="Arial" w:cs="Arial"/>
          <w:b/>
          <w:color w:val="000000"/>
        </w:rPr>
      </w:pPr>
    </w:p>
    <w:p w14:paraId="564DA617" w14:textId="77777777" w:rsidR="00EA3EC4" w:rsidRDefault="00EA3EC4" w:rsidP="00F93BB3">
      <w:pPr>
        <w:pStyle w:val="BodyText"/>
        <w:rPr>
          <w:rFonts w:ascii="Arial" w:hAnsi="Arial" w:cs="Arial"/>
          <w:b/>
          <w:color w:val="000000"/>
        </w:rPr>
      </w:pPr>
    </w:p>
    <w:p w14:paraId="3D54B5A9" w14:textId="74284A7A" w:rsidR="002E5172" w:rsidRDefault="00EA3EC4" w:rsidP="00F93BB3">
      <w:pPr>
        <w:pStyle w:val="BodyText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RESERVAS:</w:t>
      </w:r>
    </w:p>
    <w:p w14:paraId="48BE31F1" w14:textId="393486C4" w:rsidR="00EA3EC4" w:rsidRDefault="00EA3EC4" w:rsidP="00F93BB3">
      <w:pPr>
        <w:pStyle w:val="BodyText"/>
        <w:rPr>
          <w:rFonts w:ascii="Arial" w:hAnsi="Arial" w:cs="Arial"/>
          <w:b/>
          <w:color w:val="000000"/>
        </w:rPr>
      </w:pPr>
      <w:r w:rsidRPr="00EA3EC4">
        <w:rPr>
          <w:rFonts w:ascii="Arial" w:hAnsi="Arial" w:cs="Arial"/>
          <w:b/>
          <w:noProof/>
          <w:color w:val="000000"/>
        </w:rPr>
        <w:drawing>
          <wp:inline distT="0" distB="0" distL="0" distR="0" wp14:anchorId="2F22F25C" wp14:editId="07E8DFB9">
            <wp:extent cx="5400040" cy="3839845"/>
            <wp:effectExtent l="0" t="0" r="0" b="8255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56B8" w14:textId="77777777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6EE0DAC2" w14:textId="3D327B98" w:rsidR="00F93BB3" w:rsidRDefault="00F93BB3" w:rsidP="00EE580B">
      <w:pPr>
        <w:pStyle w:val="BodyText"/>
        <w:rPr>
          <w:rFonts w:ascii="Arial" w:hAnsi="Arial" w:cs="Arial"/>
          <w:b/>
          <w:color w:val="000000"/>
        </w:rPr>
      </w:pPr>
    </w:p>
    <w:p w14:paraId="54BC4C9C" w14:textId="56D3E712" w:rsidR="002C2AA7" w:rsidRDefault="002C2AA7" w:rsidP="00EE580B">
      <w:pPr>
        <w:pStyle w:val="BodyText"/>
        <w:rPr>
          <w:rFonts w:ascii="Arial" w:hAnsi="Arial" w:cs="Arial"/>
          <w:b/>
          <w:color w:val="000000"/>
        </w:rPr>
      </w:pPr>
    </w:p>
    <w:p w14:paraId="1A5474AF" w14:textId="68D2398A" w:rsidR="002C2AA7" w:rsidRDefault="002C2AA7" w:rsidP="00EE580B">
      <w:pPr>
        <w:pStyle w:val="BodyText"/>
        <w:rPr>
          <w:rFonts w:ascii="Arial" w:hAnsi="Arial" w:cs="Arial"/>
          <w:b/>
          <w:color w:val="000000"/>
        </w:rPr>
      </w:pPr>
    </w:p>
    <w:p w14:paraId="63F63F98" w14:textId="78F28999" w:rsidR="002C2AA7" w:rsidRDefault="002C2AA7" w:rsidP="00EE580B">
      <w:pPr>
        <w:pStyle w:val="BodyText"/>
        <w:rPr>
          <w:rFonts w:ascii="Arial" w:hAnsi="Arial" w:cs="Arial"/>
          <w:b/>
          <w:color w:val="000000"/>
        </w:rPr>
      </w:pPr>
    </w:p>
    <w:p w14:paraId="0B95BB8E" w14:textId="0A48EB90" w:rsidR="002C2AA7" w:rsidRDefault="002C2AA7" w:rsidP="00EE580B">
      <w:pPr>
        <w:pStyle w:val="BodyText"/>
        <w:rPr>
          <w:rFonts w:ascii="Arial" w:hAnsi="Arial" w:cs="Arial"/>
          <w:b/>
          <w:color w:val="000000"/>
        </w:rPr>
      </w:pPr>
    </w:p>
    <w:p w14:paraId="2A81B6E6" w14:textId="752E7398" w:rsidR="002C2AA7" w:rsidRDefault="002C2AA7" w:rsidP="00EE580B">
      <w:pPr>
        <w:pStyle w:val="BodyText"/>
        <w:rPr>
          <w:rFonts w:ascii="Arial" w:hAnsi="Arial" w:cs="Arial"/>
          <w:b/>
          <w:color w:val="000000"/>
        </w:rPr>
      </w:pPr>
    </w:p>
    <w:p w14:paraId="12157540" w14:textId="5C3FC26F" w:rsidR="002C3176" w:rsidRDefault="002C3176" w:rsidP="00EE580B">
      <w:pPr>
        <w:pStyle w:val="BodyText"/>
        <w:rPr>
          <w:rFonts w:ascii="Arial" w:hAnsi="Arial" w:cs="Arial"/>
          <w:b/>
          <w:color w:val="000000"/>
        </w:rPr>
      </w:pPr>
    </w:p>
    <w:p w14:paraId="15130048" w14:textId="14FE8979" w:rsidR="002C3176" w:rsidRDefault="002C3176" w:rsidP="00EE580B">
      <w:pPr>
        <w:pStyle w:val="BodyText"/>
        <w:rPr>
          <w:rFonts w:ascii="Arial" w:hAnsi="Arial" w:cs="Arial"/>
          <w:b/>
          <w:color w:val="000000"/>
        </w:rPr>
      </w:pPr>
    </w:p>
    <w:p w14:paraId="03ECAD18" w14:textId="29B925CC" w:rsidR="002C3176" w:rsidRDefault="002C3176" w:rsidP="00EE580B">
      <w:pPr>
        <w:pStyle w:val="BodyText"/>
        <w:rPr>
          <w:rFonts w:ascii="Arial" w:hAnsi="Arial" w:cs="Arial"/>
          <w:b/>
          <w:color w:val="000000"/>
        </w:rPr>
      </w:pPr>
    </w:p>
    <w:p w14:paraId="3EEBBFCD" w14:textId="7529FA41" w:rsidR="002C3176" w:rsidRDefault="002C3176" w:rsidP="00EE580B">
      <w:pPr>
        <w:pStyle w:val="BodyText"/>
        <w:rPr>
          <w:rFonts w:ascii="Arial" w:hAnsi="Arial" w:cs="Arial"/>
          <w:b/>
          <w:color w:val="000000"/>
        </w:rPr>
      </w:pPr>
    </w:p>
    <w:p w14:paraId="66728732" w14:textId="52B98578" w:rsidR="002C3176" w:rsidRDefault="002C3176" w:rsidP="00EE580B">
      <w:pPr>
        <w:pStyle w:val="BodyText"/>
        <w:rPr>
          <w:rFonts w:ascii="Arial" w:hAnsi="Arial" w:cs="Arial"/>
          <w:b/>
          <w:color w:val="000000"/>
        </w:rPr>
      </w:pPr>
    </w:p>
    <w:p w14:paraId="3242338C" w14:textId="30C04B5E" w:rsidR="002C3176" w:rsidRDefault="002C3176" w:rsidP="00EE580B">
      <w:pPr>
        <w:pStyle w:val="BodyText"/>
        <w:rPr>
          <w:rFonts w:ascii="Arial" w:hAnsi="Arial" w:cs="Arial"/>
          <w:b/>
          <w:color w:val="000000"/>
        </w:rPr>
      </w:pPr>
    </w:p>
    <w:p w14:paraId="5C180FE4" w14:textId="22268741" w:rsidR="002C3176" w:rsidRDefault="002C3176" w:rsidP="00EE580B">
      <w:pPr>
        <w:pStyle w:val="BodyText"/>
        <w:rPr>
          <w:rFonts w:ascii="Arial" w:hAnsi="Arial" w:cs="Arial"/>
          <w:b/>
          <w:color w:val="000000"/>
        </w:rPr>
      </w:pPr>
    </w:p>
    <w:p w14:paraId="3B1F91E5" w14:textId="452CCA65" w:rsidR="002C3176" w:rsidRDefault="002C3176" w:rsidP="00EE580B">
      <w:pPr>
        <w:pStyle w:val="BodyText"/>
        <w:rPr>
          <w:rFonts w:ascii="Arial" w:hAnsi="Arial" w:cs="Arial"/>
          <w:b/>
          <w:color w:val="000000"/>
        </w:rPr>
      </w:pPr>
    </w:p>
    <w:p w14:paraId="625D541D" w14:textId="3170CB0E" w:rsidR="002C3176" w:rsidRDefault="002C3176" w:rsidP="00EE580B">
      <w:pPr>
        <w:pStyle w:val="BodyText"/>
        <w:rPr>
          <w:rFonts w:ascii="Arial" w:hAnsi="Arial" w:cs="Arial"/>
          <w:b/>
          <w:color w:val="000000"/>
        </w:rPr>
      </w:pPr>
    </w:p>
    <w:p w14:paraId="4F2AAEDA" w14:textId="3382C813" w:rsidR="002C3176" w:rsidRDefault="002C3176" w:rsidP="00EE580B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2C3176" w:rsidRPr="007B5F67" w14:paraId="06420268" w14:textId="77777777" w:rsidTr="00A91E82">
        <w:tc>
          <w:tcPr>
            <w:tcW w:w="9356" w:type="dxa"/>
            <w:gridSpan w:val="6"/>
            <w:shd w:val="clear" w:color="auto" w:fill="A6A6A6"/>
            <w:vAlign w:val="center"/>
          </w:tcPr>
          <w:p w14:paraId="782204EA" w14:textId="77777777" w:rsidR="002C3176" w:rsidRPr="007B5F67" w:rsidRDefault="002C3176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4C236E0F" w14:textId="6530984F" w:rsidR="002C3176" w:rsidRPr="007B5F67" w:rsidRDefault="002C3176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9</w:t>
            </w:r>
            <w:r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2C3176" w:rsidRPr="007B5F67" w14:paraId="6C21752B" w14:textId="77777777" w:rsidTr="00A91E82">
        <w:tc>
          <w:tcPr>
            <w:tcW w:w="2552" w:type="dxa"/>
            <w:shd w:val="clear" w:color="auto" w:fill="D9D9D9"/>
            <w:vAlign w:val="center"/>
          </w:tcPr>
          <w:p w14:paraId="2D62F1CD" w14:textId="77777777" w:rsidR="002C3176" w:rsidRPr="007B5F67" w:rsidRDefault="002C3176" w:rsidP="00A91E8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47E30AC8" w14:textId="67632F0A" w:rsidR="002C3176" w:rsidRPr="008A3425" w:rsidRDefault="006653B0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Primera Revisión de la Fase 2</w:t>
            </w:r>
          </w:p>
        </w:tc>
      </w:tr>
      <w:tr w:rsidR="002C3176" w:rsidRPr="007B5F67" w14:paraId="2C366BC7" w14:textId="77777777" w:rsidTr="00A91E82">
        <w:tc>
          <w:tcPr>
            <w:tcW w:w="2552" w:type="dxa"/>
            <w:shd w:val="clear" w:color="auto" w:fill="D9D9D9"/>
            <w:vAlign w:val="center"/>
          </w:tcPr>
          <w:p w14:paraId="5A98DCA5" w14:textId="77777777" w:rsidR="002C3176" w:rsidRPr="007B5F67" w:rsidRDefault="002C3176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355580AE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</w:p>
        </w:tc>
      </w:tr>
      <w:tr w:rsidR="002C3176" w:rsidRPr="007B5F67" w14:paraId="7E153167" w14:textId="77777777" w:rsidTr="00A91E82">
        <w:tc>
          <w:tcPr>
            <w:tcW w:w="2552" w:type="dxa"/>
            <w:shd w:val="clear" w:color="auto" w:fill="D9D9D9"/>
            <w:vAlign w:val="center"/>
          </w:tcPr>
          <w:p w14:paraId="3ED17F98" w14:textId="77777777" w:rsidR="002C3176" w:rsidRPr="007B5F67" w:rsidRDefault="002C3176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0618BCF2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2C3176" w:rsidRPr="007B5F67" w14:paraId="2994F8E1" w14:textId="77777777" w:rsidTr="00A91E82">
        <w:tc>
          <w:tcPr>
            <w:tcW w:w="2552" w:type="dxa"/>
            <w:shd w:val="clear" w:color="auto" w:fill="D9D9D9"/>
            <w:vAlign w:val="center"/>
          </w:tcPr>
          <w:p w14:paraId="0E15440B" w14:textId="77777777" w:rsidR="002C3176" w:rsidRPr="007B5F67" w:rsidRDefault="002C3176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60E004C7" w14:textId="2105C130" w:rsidR="002C3176" w:rsidRPr="008A3425" w:rsidRDefault="00C72032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20</w:t>
            </w:r>
            <w:r w:rsidR="002C3176">
              <w:rPr>
                <w:rFonts w:ascii="Arial" w:hAnsi="Arial" w:cs="Arial"/>
                <w:iCs/>
              </w:rPr>
              <w:t xml:space="preserve"> enero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0D243BA2" w14:textId="77777777" w:rsidR="002C3176" w:rsidRPr="007B5F67" w:rsidRDefault="002C3176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42107A90" w14:textId="05D9FE74" w:rsidR="002C3176" w:rsidRPr="007B5F67" w:rsidRDefault="00C72032" w:rsidP="00A91E8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  <w:r w:rsidR="002C3176">
              <w:rPr>
                <w:rFonts w:ascii="Arial" w:hAnsi="Arial" w:cs="Arial"/>
              </w:rPr>
              <w:t xml:space="preserve">:00 </w:t>
            </w:r>
            <w:r>
              <w:rPr>
                <w:rFonts w:ascii="Arial" w:hAnsi="Arial" w:cs="Arial"/>
              </w:rPr>
              <w:t>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0D3AAF72" w14:textId="77777777" w:rsidR="002C3176" w:rsidRPr="007B5F67" w:rsidRDefault="002C3176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1F6966AF" w14:textId="4EA51DC7" w:rsidR="002C3176" w:rsidRPr="008A3425" w:rsidRDefault="00E237D2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15</w:t>
            </w:r>
            <w:r w:rsidR="002C3176" w:rsidRPr="008A3425">
              <w:rPr>
                <w:rFonts w:ascii="Arial" w:hAnsi="Arial" w:cs="Arial"/>
                <w:iCs/>
              </w:rPr>
              <w:t>:</w:t>
            </w:r>
            <w:r>
              <w:rPr>
                <w:rFonts w:ascii="Arial" w:hAnsi="Arial" w:cs="Arial"/>
                <w:iCs/>
              </w:rPr>
              <w:t>30</w:t>
            </w:r>
            <w:r w:rsidR="002C3176" w:rsidRPr="008A3425">
              <w:rPr>
                <w:rFonts w:ascii="Arial" w:hAnsi="Arial" w:cs="Arial"/>
                <w:iCs/>
              </w:rPr>
              <w:t xml:space="preserve"> </w:t>
            </w:r>
            <w:r>
              <w:rPr>
                <w:rFonts w:ascii="Arial" w:hAnsi="Arial" w:cs="Arial"/>
                <w:iCs/>
              </w:rPr>
              <w:t>p</w:t>
            </w:r>
            <w:r w:rsidR="002C3176" w:rsidRPr="008A3425">
              <w:rPr>
                <w:rFonts w:ascii="Arial" w:hAnsi="Arial" w:cs="Arial"/>
                <w:iCs/>
              </w:rPr>
              <w:t>m</w:t>
            </w:r>
          </w:p>
        </w:tc>
      </w:tr>
      <w:tr w:rsidR="002C3176" w:rsidRPr="007B5F67" w14:paraId="324A34FA" w14:textId="77777777" w:rsidTr="00A91E82">
        <w:tc>
          <w:tcPr>
            <w:tcW w:w="2552" w:type="dxa"/>
            <w:shd w:val="clear" w:color="auto" w:fill="D9D9D9"/>
            <w:vAlign w:val="center"/>
          </w:tcPr>
          <w:p w14:paraId="531C9725" w14:textId="77777777" w:rsidR="002C3176" w:rsidRPr="007B5F67" w:rsidRDefault="002C3176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0ADF4441" w14:textId="1749D4FC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Plataforma WhatsApp</w:t>
            </w:r>
          </w:p>
        </w:tc>
      </w:tr>
      <w:tr w:rsidR="002C3176" w:rsidRPr="007B5F67" w14:paraId="1FC1580A" w14:textId="77777777" w:rsidTr="00A91E82">
        <w:tc>
          <w:tcPr>
            <w:tcW w:w="2552" w:type="dxa"/>
            <w:shd w:val="clear" w:color="auto" w:fill="D9D9D9"/>
            <w:vAlign w:val="center"/>
          </w:tcPr>
          <w:p w14:paraId="63DF199C" w14:textId="77777777" w:rsidR="002C3176" w:rsidRPr="007B5F67" w:rsidRDefault="002C3176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00E657C2" w14:textId="66C9CC69" w:rsidR="002C3176" w:rsidRPr="008A3425" w:rsidRDefault="00E237D2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</w:t>
            </w:r>
          </w:p>
        </w:tc>
      </w:tr>
    </w:tbl>
    <w:p w14:paraId="3B424370" w14:textId="77777777" w:rsidR="002C3176" w:rsidRDefault="002C3176" w:rsidP="00EE580B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2C3176" w:rsidRPr="007B5F67" w14:paraId="665B6D2D" w14:textId="77777777" w:rsidTr="00A91E82">
        <w:tc>
          <w:tcPr>
            <w:tcW w:w="9923" w:type="dxa"/>
            <w:gridSpan w:val="3"/>
            <w:shd w:val="clear" w:color="auto" w:fill="A6A6A6"/>
          </w:tcPr>
          <w:p w14:paraId="6C67D4CB" w14:textId="77777777" w:rsidR="002C3176" w:rsidRPr="007B5F67" w:rsidRDefault="002C3176" w:rsidP="00A91E82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2C3176" w:rsidRPr="007B5F67" w14:paraId="4C3EF8D6" w14:textId="77777777" w:rsidTr="00A91E82">
        <w:tc>
          <w:tcPr>
            <w:tcW w:w="3340" w:type="dxa"/>
            <w:shd w:val="clear" w:color="auto" w:fill="D9D9D9"/>
          </w:tcPr>
          <w:p w14:paraId="5C7833E2" w14:textId="77777777" w:rsidR="002C3176" w:rsidRPr="007B5F67" w:rsidRDefault="002C3176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0A6B4B75" w14:textId="77777777" w:rsidR="002C3176" w:rsidRPr="007B5F67" w:rsidRDefault="002C3176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513A7FA0" w14:textId="77777777" w:rsidR="002C3176" w:rsidRPr="007B5F67" w:rsidRDefault="002C3176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2C3176" w:rsidRPr="008A3425" w14:paraId="5D2E5793" w14:textId="77777777" w:rsidTr="00A91E82">
        <w:tc>
          <w:tcPr>
            <w:tcW w:w="3340" w:type="dxa"/>
          </w:tcPr>
          <w:p w14:paraId="26DD102C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09C22714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7861DB7E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</w:p>
        </w:tc>
      </w:tr>
      <w:tr w:rsidR="002C3176" w:rsidRPr="008A3425" w14:paraId="27F5EEC9" w14:textId="77777777" w:rsidTr="00A91E82">
        <w:tc>
          <w:tcPr>
            <w:tcW w:w="3340" w:type="dxa"/>
          </w:tcPr>
          <w:p w14:paraId="55E28455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6DFB9A3A" w14:textId="77777777" w:rsidR="002C3176" w:rsidRPr="00EE580B" w:rsidRDefault="002C3176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68588BBE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</w:p>
        </w:tc>
      </w:tr>
      <w:tr w:rsidR="002C3176" w:rsidRPr="008A3425" w14:paraId="08194B8F" w14:textId="77777777" w:rsidTr="00A91E82">
        <w:tc>
          <w:tcPr>
            <w:tcW w:w="3340" w:type="dxa"/>
          </w:tcPr>
          <w:p w14:paraId="20D66B0A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5CD52630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7826EB2E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</w:p>
        </w:tc>
      </w:tr>
      <w:tr w:rsidR="002C3176" w:rsidRPr="008A3425" w14:paraId="70EA0693" w14:textId="77777777" w:rsidTr="00A91E82">
        <w:tc>
          <w:tcPr>
            <w:tcW w:w="3340" w:type="dxa"/>
          </w:tcPr>
          <w:p w14:paraId="4D746C90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0675B253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6C46BDBE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</w:p>
        </w:tc>
      </w:tr>
      <w:tr w:rsidR="002C3176" w:rsidRPr="008A3425" w14:paraId="3E883130" w14:textId="77777777" w:rsidTr="00A91E82">
        <w:tc>
          <w:tcPr>
            <w:tcW w:w="3340" w:type="dxa"/>
          </w:tcPr>
          <w:p w14:paraId="5D0B2C9D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10BB5C94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7EDB4F90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</w:p>
        </w:tc>
      </w:tr>
      <w:tr w:rsidR="002C3176" w:rsidRPr="008A3425" w14:paraId="60EE69B4" w14:textId="77777777" w:rsidTr="00A91E82">
        <w:tc>
          <w:tcPr>
            <w:tcW w:w="3340" w:type="dxa"/>
          </w:tcPr>
          <w:p w14:paraId="09D3CB3E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1D28C3F8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3FF2CEA5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</w:p>
        </w:tc>
      </w:tr>
      <w:tr w:rsidR="002C3176" w:rsidRPr="008A3425" w14:paraId="05E74B9D" w14:textId="77777777" w:rsidTr="00A91E82">
        <w:tc>
          <w:tcPr>
            <w:tcW w:w="3340" w:type="dxa"/>
          </w:tcPr>
          <w:p w14:paraId="355A0F75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5B0FD903" w14:textId="77777777" w:rsidR="002C3176" w:rsidRPr="00EE580B" w:rsidRDefault="002C3176" w:rsidP="00A91E82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0A053C4F" w14:textId="77777777" w:rsidR="002C3176" w:rsidRPr="008A3425" w:rsidRDefault="002C3176" w:rsidP="00A91E82">
            <w:pPr>
              <w:rPr>
                <w:rFonts w:ascii="Arial" w:hAnsi="Arial" w:cs="Arial"/>
                <w:iCs/>
              </w:rPr>
            </w:pPr>
          </w:p>
        </w:tc>
      </w:tr>
    </w:tbl>
    <w:p w14:paraId="6D9C91F7" w14:textId="0D46C673" w:rsidR="002C2AA7" w:rsidRDefault="002C2AA7" w:rsidP="00EE580B">
      <w:pPr>
        <w:pStyle w:val="BodyText"/>
        <w:rPr>
          <w:rFonts w:ascii="Arial" w:hAnsi="Arial" w:cs="Arial"/>
          <w:b/>
          <w:color w:val="000000"/>
        </w:rPr>
      </w:pPr>
    </w:p>
    <w:p w14:paraId="4D7531CB" w14:textId="77777777" w:rsidR="002C3176" w:rsidRPr="007B5F67" w:rsidRDefault="002C3176" w:rsidP="002C3176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24041150" w14:textId="3FE1FA20" w:rsidR="002C3176" w:rsidRPr="005C134D" w:rsidRDefault="002C3176" w:rsidP="002C3176">
      <w:pPr>
        <w:pStyle w:val="BodyText"/>
        <w:spacing w:before="120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Revisión de </w:t>
      </w:r>
      <w:r w:rsidR="00834246">
        <w:rPr>
          <w:rFonts w:ascii="Arial" w:hAnsi="Arial" w:cs="Arial"/>
          <w:i/>
        </w:rPr>
        <w:t>las correcciones de la Fase 2 del proyecto.</w:t>
      </w:r>
    </w:p>
    <w:p w14:paraId="4B18F85D" w14:textId="77777777" w:rsidR="002C3176" w:rsidRPr="001B2A73" w:rsidRDefault="002C3176" w:rsidP="002C3176">
      <w:pPr>
        <w:pStyle w:val="BodyText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17FCDA82" w14:textId="21D617A1" w:rsidR="002C3176" w:rsidRDefault="002C3176" w:rsidP="002C3176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Módulos implementados: HOME (9</w:t>
      </w:r>
      <w:r w:rsidR="0099066F">
        <w:rPr>
          <w:rFonts w:ascii="Arial" w:hAnsi="Arial" w:cs="Arial"/>
          <w:i/>
        </w:rPr>
        <w:t>5</w:t>
      </w:r>
      <w:r>
        <w:rPr>
          <w:rFonts w:ascii="Arial" w:hAnsi="Arial" w:cs="Arial"/>
          <w:i/>
        </w:rPr>
        <w:t>%), CLIENTE (</w:t>
      </w:r>
      <w:r w:rsidR="00125A21">
        <w:rPr>
          <w:rFonts w:ascii="Arial" w:hAnsi="Arial" w:cs="Arial"/>
          <w:i/>
        </w:rPr>
        <w:t>90</w:t>
      </w:r>
      <w:r>
        <w:rPr>
          <w:rFonts w:ascii="Arial" w:hAnsi="Arial" w:cs="Arial"/>
          <w:i/>
        </w:rPr>
        <w:t>%), INVENTARIO (</w:t>
      </w:r>
      <w:r w:rsidR="00CD56D3">
        <w:rPr>
          <w:rFonts w:ascii="Arial" w:hAnsi="Arial" w:cs="Arial"/>
          <w:i/>
        </w:rPr>
        <w:t>90</w:t>
      </w:r>
      <w:r>
        <w:rPr>
          <w:rFonts w:ascii="Arial" w:hAnsi="Arial" w:cs="Arial"/>
          <w:i/>
        </w:rPr>
        <w:t>%) Y RESERVAS (</w:t>
      </w:r>
      <w:r w:rsidR="00CD56D3">
        <w:rPr>
          <w:rFonts w:ascii="Arial" w:hAnsi="Arial" w:cs="Arial"/>
          <w:i/>
        </w:rPr>
        <w:t>9</w:t>
      </w:r>
      <w:r>
        <w:rPr>
          <w:rFonts w:ascii="Arial" w:hAnsi="Arial" w:cs="Arial"/>
          <w:i/>
        </w:rPr>
        <w:t>5%).</w:t>
      </w:r>
    </w:p>
    <w:p w14:paraId="683387E2" w14:textId="564A2FA3" w:rsidR="002C3176" w:rsidRDefault="00514448" w:rsidP="002C3176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Cambios de Rediseño del Proyecto para las mejoras en la entrega de la Fase 2.</w:t>
      </w:r>
    </w:p>
    <w:p w14:paraId="77125422" w14:textId="5408ED6E" w:rsidR="00514448" w:rsidRPr="002E194B" w:rsidRDefault="00BF1FA4" w:rsidP="002C3176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Comentarios en el código y se añade nuevos módulos en el proyecto.</w:t>
      </w:r>
    </w:p>
    <w:p w14:paraId="1BF0E077" w14:textId="77777777" w:rsidR="002C3176" w:rsidRDefault="002C3176" w:rsidP="002C3176">
      <w:pPr>
        <w:pStyle w:val="BodyText"/>
        <w:rPr>
          <w:rFonts w:ascii="Arial" w:hAnsi="Arial" w:cs="Arial"/>
          <w:b/>
          <w:color w:val="000000"/>
        </w:rPr>
      </w:pPr>
    </w:p>
    <w:p w14:paraId="02DFF646" w14:textId="77777777" w:rsidR="002C3176" w:rsidRDefault="002C3176" w:rsidP="002C3176">
      <w:pPr>
        <w:pStyle w:val="BodyText"/>
        <w:rPr>
          <w:rFonts w:ascii="Arial" w:hAnsi="Arial" w:cs="Arial"/>
          <w:b/>
          <w:color w:val="000000"/>
        </w:rPr>
      </w:pPr>
    </w:p>
    <w:p w14:paraId="64F78204" w14:textId="77777777" w:rsidR="002C3176" w:rsidRDefault="002C3176" w:rsidP="002C3176">
      <w:pPr>
        <w:pStyle w:val="BodyText"/>
        <w:rPr>
          <w:rFonts w:ascii="Arial" w:hAnsi="Arial" w:cs="Arial"/>
          <w:b/>
          <w:color w:val="000000"/>
        </w:rPr>
      </w:pPr>
    </w:p>
    <w:p w14:paraId="0643C234" w14:textId="77777777" w:rsidR="002C3176" w:rsidRDefault="002C3176" w:rsidP="002C3176">
      <w:pPr>
        <w:pStyle w:val="BodyText"/>
        <w:rPr>
          <w:rFonts w:ascii="Arial" w:hAnsi="Arial" w:cs="Arial"/>
          <w:b/>
          <w:color w:val="000000"/>
        </w:rPr>
      </w:pPr>
    </w:p>
    <w:p w14:paraId="6F37E2DF" w14:textId="77777777" w:rsidR="002C3176" w:rsidRDefault="002C3176" w:rsidP="00EE580B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9"/>
        <w:gridCol w:w="1828"/>
        <w:gridCol w:w="1549"/>
        <w:gridCol w:w="1408"/>
        <w:gridCol w:w="1268"/>
        <w:gridCol w:w="701"/>
        <w:gridCol w:w="630"/>
      </w:tblGrid>
      <w:tr w:rsidR="003309AE" w:rsidRPr="007B5F67" w14:paraId="4F8240FB" w14:textId="77777777" w:rsidTr="00A91E82">
        <w:tc>
          <w:tcPr>
            <w:tcW w:w="9356" w:type="dxa"/>
            <w:gridSpan w:val="6"/>
            <w:shd w:val="clear" w:color="auto" w:fill="A6A6A6"/>
            <w:vAlign w:val="center"/>
          </w:tcPr>
          <w:p w14:paraId="786FB327" w14:textId="77777777" w:rsidR="003309AE" w:rsidRPr="007B5F67" w:rsidRDefault="003309AE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7038D64D" w14:textId="42AA381F" w:rsidR="003309AE" w:rsidRPr="007B5F67" w:rsidRDefault="00E6151D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</w:t>
            </w:r>
            <w:r w:rsidR="003309AE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3309AE" w:rsidRPr="007B5F67" w14:paraId="76DB22E7" w14:textId="77777777" w:rsidTr="00A91E82">
        <w:tc>
          <w:tcPr>
            <w:tcW w:w="2552" w:type="dxa"/>
            <w:shd w:val="clear" w:color="auto" w:fill="D9D9D9"/>
            <w:vAlign w:val="center"/>
          </w:tcPr>
          <w:p w14:paraId="5303C482" w14:textId="77777777" w:rsidR="003309AE" w:rsidRPr="007B5F67" w:rsidRDefault="003309AE" w:rsidP="00A91E8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52969B92" w14:textId="25EA0929" w:rsidR="003309AE" w:rsidRPr="008A3425" w:rsidRDefault="006653B0" w:rsidP="00A91E82">
            <w:pPr>
              <w:rPr>
                <w:rFonts w:ascii="Arial" w:hAnsi="Arial" w:cs="Arial"/>
                <w:iCs/>
              </w:rPr>
            </w:pPr>
            <w:proofErr w:type="spellStart"/>
            <w:r>
              <w:rPr>
                <w:rFonts w:ascii="Arial" w:hAnsi="Arial" w:cs="Arial"/>
                <w:iCs/>
              </w:rPr>
              <w:t>Correccion</w:t>
            </w:r>
            <w:proofErr w:type="spellEnd"/>
            <w:r>
              <w:rPr>
                <w:rFonts w:ascii="Arial" w:hAnsi="Arial" w:cs="Arial"/>
                <w:iCs/>
              </w:rPr>
              <w:t xml:space="preserve"> de </w:t>
            </w:r>
            <w:proofErr w:type="spellStart"/>
            <w:r>
              <w:rPr>
                <w:rFonts w:ascii="Arial" w:hAnsi="Arial" w:cs="Arial"/>
                <w:iCs/>
              </w:rPr>
              <w:t>Modulos</w:t>
            </w:r>
            <w:proofErr w:type="spellEnd"/>
          </w:p>
        </w:tc>
      </w:tr>
      <w:tr w:rsidR="003309AE" w:rsidRPr="007B5F67" w14:paraId="462FD8B8" w14:textId="77777777" w:rsidTr="00A91E82">
        <w:tc>
          <w:tcPr>
            <w:tcW w:w="2552" w:type="dxa"/>
            <w:shd w:val="clear" w:color="auto" w:fill="D9D9D9"/>
            <w:vAlign w:val="center"/>
          </w:tcPr>
          <w:p w14:paraId="4FD6E337" w14:textId="77777777" w:rsidR="003309AE" w:rsidRPr="007B5F67" w:rsidRDefault="003309A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01D79305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</w:p>
        </w:tc>
      </w:tr>
      <w:tr w:rsidR="003309AE" w:rsidRPr="007B5F67" w14:paraId="45A7FB1B" w14:textId="77777777" w:rsidTr="00A91E82">
        <w:tc>
          <w:tcPr>
            <w:tcW w:w="2552" w:type="dxa"/>
            <w:shd w:val="clear" w:color="auto" w:fill="D9D9D9"/>
            <w:vAlign w:val="center"/>
          </w:tcPr>
          <w:p w14:paraId="3499E3A3" w14:textId="77777777" w:rsidR="003309AE" w:rsidRPr="007B5F67" w:rsidRDefault="003309A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0EBEB810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3309AE" w:rsidRPr="007B5F67" w14:paraId="28BF1F30" w14:textId="77777777" w:rsidTr="00A91E82">
        <w:tc>
          <w:tcPr>
            <w:tcW w:w="2552" w:type="dxa"/>
            <w:shd w:val="clear" w:color="auto" w:fill="D9D9D9"/>
            <w:vAlign w:val="center"/>
          </w:tcPr>
          <w:p w14:paraId="5859049D" w14:textId="77777777" w:rsidR="003309AE" w:rsidRPr="007B5F67" w:rsidRDefault="003309A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6A12D1A6" w14:textId="714EA205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2</w:t>
            </w:r>
            <w:r w:rsidR="002D769B">
              <w:rPr>
                <w:rFonts w:ascii="Arial" w:hAnsi="Arial" w:cs="Arial"/>
                <w:iCs/>
              </w:rPr>
              <w:t>7</w:t>
            </w:r>
            <w:r>
              <w:rPr>
                <w:rFonts w:ascii="Arial" w:hAnsi="Arial" w:cs="Arial"/>
                <w:iCs/>
              </w:rPr>
              <w:t xml:space="preserve"> enero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6F01CC9B" w14:textId="77777777" w:rsidR="003309AE" w:rsidRPr="007B5F67" w:rsidRDefault="003309A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33134774" w14:textId="77777777" w:rsidR="003309AE" w:rsidRPr="007B5F67" w:rsidRDefault="003309AE" w:rsidP="00A91E8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13:00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05A8EB69" w14:textId="77777777" w:rsidR="003309AE" w:rsidRPr="007B5F67" w:rsidRDefault="003309A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3C5BCC73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15</w:t>
            </w:r>
            <w:r w:rsidRPr="008A3425">
              <w:rPr>
                <w:rFonts w:ascii="Arial" w:hAnsi="Arial" w:cs="Arial"/>
                <w:iCs/>
              </w:rPr>
              <w:t>:</w:t>
            </w:r>
            <w:r>
              <w:rPr>
                <w:rFonts w:ascii="Arial" w:hAnsi="Arial" w:cs="Arial"/>
                <w:iCs/>
              </w:rPr>
              <w:t>30</w:t>
            </w:r>
            <w:r w:rsidRPr="008A3425">
              <w:rPr>
                <w:rFonts w:ascii="Arial" w:hAnsi="Arial" w:cs="Arial"/>
                <w:iCs/>
              </w:rPr>
              <w:t xml:space="preserve"> </w:t>
            </w:r>
            <w:r>
              <w:rPr>
                <w:rFonts w:ascii="Arial" w:hAnsi="Arial" w:cs="Arial"/>
                <w:iCs/>
              </w:rPr>
              <w:t>p</w:t>
            </w:r>
            <w:r w:rsidRPr="008A3425">
              <w:rPr>
                <w:rFonts w:ascii="Arial" w:hAnsi="Arial" w:cs="Arial"/>
                <w:iCs/>
              </w:rPr>
              <w:t>m</w:t>
            </w:r>
          </w:p>
        </w:tc>
      </w:tr>
      <w:tr w:rsidR="003309AE" w:rsidRPr="007B5F67" w14:paraId="229191CF" w14:textId="77777777" w:rsidTr="00A91E82">
        <w:tc>
          <w:tcPr>
            <w:tcW w:w="2552" w:type="dxa"/>
            <w:shd w:val="clear" w:color="auto" w:fill="D9D9D9"/>
            <w:vAlign w:val="center"/>
          </w:tcPr>
          <w:p w14:paraId="471C2BE2" w14:textId="77777777" w:rsidR="003309AE" w:rsidRPr="007B5F67" w:rsidRDefault="003309A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1ECC66D4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Plataforma WhatsApp</w:t>
            </w:r>
          </w:p>
        </w:tc>
      </w:tr>
      <w:tr w:rsidR="003309AE" w:rsidRPr="007B5F67" w14:paraId="67F49AAD" w14:textId="77777777" w:rsidTr="00A91E82">
        <w:tc>
          <w:tcPr>
            <w:tcW w:w="2552" w:type="dxa"/>
            <w:shd w:val="clear" w:color="auto" w:fill="D9D9D9"/>
            <w:vAlign w:val="center"/>
          </w:tcPr>
          <w:p w14:paraId="45936DEB" w14:textId="77777777" w:rsidR="003309AE" w:rsidRPr="007B5F67" w:rsidRDefault="003309A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43ECA14B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</w:t>
            </w:r>
          </w:p>
        </w:tc>
      </w:tr>
    </w:tbl>
    <w:p w14:paraId="3D9DA005" w14:textId="6310C6C4" w:rsidR="002C2AA7" w:rsidRDefault="002C2AA7" w:rsidP="00EE580B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3309AE" w:rsidRPr="007B5F67" w14:paraId="03242470" w14:textId="77777777" w:rsidTr="00A91E82">
        <w:tc>
          <w:tcPr>
            <w:tcW w:w="9923" w:type="dxa"/>
            <w:gridSpan w:val="3"/>
            <w:shd w:val="clear" w:color="auto" w:fill="A6A6A6"/>
          </w:tcPr>
          <w:p w14:paraId="452A4EF7" w14:textId="77777777" w:rsidR="003309AE" w:rsidRPr="007B5F67" w:rsidRDefault="003309AE" w:rsidP="00A91E82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3309AE" w:rsidRPr="007B5F67" w14:paraId="756AAEA6" w14:textId="77777777" w:rsidTr="00A91E82">
        <w:tc>
          <w:tcPr>
            <w:tcW w:w="3340" w:type="dxa"/>
            <w:shd w:val="clear" w:color="auto" w:fill="D9D9D9"/>
          </w:tcPr>
          <w:p w14:paraId="1C9693D6" w14:textId="77777777" w:rsidR="003309AE" w:rsidRPr="007B5F67" w:rsidRDefault="003309AE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57B24698" w14:textId="77777777" w:rsidR="003309AE" w:rsidRPr="007B5F67" w:rsidRDefault="003309AE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6D4B1B7E" w14:textId="77777777" w:rsidR="003309AE" w:rsidRPr="007B5F67" w:rsidRDefault="003309AE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3309AE" w:rsidRPr="008A3425" w14:paraId="16AFB641" w14:textId="77777777" w:rsidTr="00A91E82">
        <w:tc>
          <w:tcPr>
            <w:tcW w:w="3340" w:type="dxa"/>
          </w:tcPr>
          <w:p w14:paraId="18BB1C81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5D4140A0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2B592A12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</w:p>
        </w:tc>
      </w:tr>
      <w:tr w:rsidR="003309AE" w:rsidRPr="008A3425" w14:paraId="2038CDF2" w14:textId="77777777" w:rsidTr="00A91E82">
        <w:tc>
          <w:tcPr>
            <w:tcW w:w="3340" w:type="dxa"/>
          </w:tcPr>
          <w:p w14:paraId="6DEF9A8D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1C09033E" w14:textId="77777777" w:rsidR="003309AE" w:rsidRPr="00EE580B" w:rsidRDefault="003309AE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20CE2A48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</w:p>
        </w:tc>
      </w:tr>
      <w:tr w:rsidR="003309AE" w:rsidRPr="008A3425" w14:paraId="2B039F83" w14:textId="77777777" w:rsidTr="00A91E82">
        <w:tc>
          <w:tcPr>
            <w:tcW w:w="3340" w:type="dxa"/>
          </w:tcPr>
          <w:p w14:paraId="3E4182D3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72449E2F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4D75607E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</w:p>
        </w:tc>
      </w:tr>
      <w:tr w:rsidR="003309AE" w:rsidRPr="008A3425" w14:paraId="04AE4411" w14:textId="77777777" w:rsidTr="00A91E82">
        <w:tc>
          <w:tcPr>
            <w:tcW w:w="3340" w:type="dxa"/>
          </w:tcPr>
          <w:p w14:paraId="450B20FB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56FD2675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48B93836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</w:p>
        </w:tc>
      </w:tr>
      <w:tr w:rsidR="003309AE" w:rsidRPr="008A3425" w14:paraId="160FC7A7" w14:textId="77777777" w:rsidTr="00A91E82">
        <w:tc>
          <w:tcPr>
            <w:tcW w:w="3340" w:type="dxa"/>
          </w:tcPr>
          <w:p w14:paraId="2C75E87D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4264D29C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30F0844A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</w:p>
        </w:tc>
      </w:tr>
      <w:tr w:rsidR="003309AE" w:rsidRPr="008A3425" w14:paraId="4830ED6F" w14:textId="77777777" w:rsidTr="00A91E82">
        <w:tc>
          <w:tcPr>
            <w:tcW w:w="3340" w:type="dxa"/>
          </w:tcPr>
          <w:p w14:paraId="766B110E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047A398E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5FFEAC9D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</w:p>
        </w:tc>
      </w:tr>
      <w:tr w:rsidR="003309AE" w:rsidRPr="008A3425" w14:paraId="7DF0AE31" w14:textId="77777777" w:rsidTr="00A91E82">
        <w:tc>
          <w:tcPr>
            <w:tcW w:w="3340" w:type="dxa"/>
          </w:tcPr>
          <w:p w14:paraId="18119278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752CC295" w14:textId="77777777" w:rsidR="003309AE" w:rsidRPr="00EE580B" w:rsidRDefault="003309AE" w:rsidP="00A91E82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5131C8C9" w14:textId="77777777" w:rsidR="003309AE" w:rsidRPr="008A3425" w:rsidRDefault="003309AE" w:rsidP="00A91E82">
            <w:pPr>
              <w:rPr>
                <w:rFonts w:ascii="Arial" w:hAnsi="Arial" w:cs="Arial"/>
                <w:iCs/>
              </w:rPr>
            </w:pPr>
          </w:p>
        </w:tc>
      </w:tr>
    </w:tbl>
    <w:p w14:paraId="15A63D13" w14:textId="2581BCA6" w:rsidR="002C2AA7" w:rsidRDefault="002C2AA7" w:rsidP="00EE580B">
      <w:pPr>
        <w:pStyle w:val="BodyText"/>
        <w:rPr>
          <w:rFonts w:ascii="Arial" w:hAnsi="Arial" w:cs="Arial"/>
          <w:b/>
          <w:color w:val="000000"/>
        </w:rPr>
      </w:pPr>
    </w:p>
    <w:p w14:paraId="748E0CA1" w14:textId="77777777" w:rsidR="009014CF" w:rsidRPr="007B5F67" w:rsidRDefault="009014CF" w:rsidP="009014CF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088769F6" w14:textId="580DD247" w:rsidR="009014CF" w:rsidRPr="005C134D" w:rsidRDefault="004C53BB" w:rsidP="009014CF">
      <w:pPr>
        <w:pStyle w:val="BodyText"/>
        <w:spacing w:before="120"/>
        <w:rPr>
          <w:rFonts w:ascii="Arial" w:hAnsi="Arial" w:cs="Arial"/>
          <w:i/>
        </w:rPr>
      </w:pPr>
      <w:r>
        <w:rPr>
          <w:rFonts w:ascii="Arial" w:hAnsi="Arial" w:cs="Arial"/>
          <w:i/>
        </w:rPr>
        <w:t>Revisión</w:t>
      </w:r>
      <w:r w:rsidR="0042754F">
        <w:rPr>
          <w:rFonts w:ascii="Arial" w:hAnsi="Arial" w:cs="Arial"/>
          <w:i/>
        </w:rPr>
        <w:t xml:space="preserve"> de módulos del proyecto y </w:t>
      </w:r>
      <w:r>
        <w:rPr>
          <w:rFonts w:ascii="Arial" w:hAnsi="Arial" w:cs="Arial"/>
          <w:i/>
        </w:rPr>
        <w:t>añadir documentación al proyecto.</w:t>
      </w:r>
    </w:p>
    <w:p w14:paraId="4DF8C461" w14:textId="77777777" w:rsidR="009014CF" w:rsidRPr="001B2A73" w:rsidRDefault="009014CF" w:rsidP="009014CF">
      <w:pPr>
        <w:pStyle w:val="BodyText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7D2EEF5D" w14:textId="4B62AEF2" w:rsidR="002C2AA7" w:rsidRDefault="00E36224" w:rsidP="00CA3512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Arreglo de módulos</w:t>
      </w:r>
      <w:r w:rsidR="001167F7">
        <w:rPr>
          <w:rFonts w:ascii="Arial" w:hAnsi="Arial" w:cs="Arial"/>
          <w:i/>
        </w:rPr>
        <w:t xml:space="preserve"> </w:t>
      </w:r>
      <w:proofErr w:type="gramStart"/>
      <w:r w:rsidR="001167F7">
        <w:rPr>
          <w:rFonts w:ascii="Arial" w:hAnsi="Arial" w:cs="Arial"/>
          <w:i/>
        </w:rPr>
        <w:t xml:space="preserve">Cliente </w:t>
      </w:r>
      <w:r>
        <w:rPr>
          <w:rFonts w:ascii="Arial" w:hAnsi="Arial" w:cs="Arial"/>
          <w:i/>
        </w:rPr>
        <w:t xml:space="preserve"> y</w:t>
      </w:r>
      <w:proofErr w:type="gramEnd"/>
      <w:r>
        <w:rPr>
          <w:rFonts w:ascii="Arial" w:hAnsi="Arial" w:cs="Arial"/>
          <w:i/>
        </w:rPr>
        <w:t xml:space="preserve"> cambios en el rediseño.</w:t>
      </w:r>
    </w:p>
    <w:p w14:paraId="73B3DBF1" w14:textId="36EA6CF4" w:rsidR="00EF0EB8" w:rsidRPr="00EF0EB8" w:rsidRDefault="00EF0EB8" w:rsidP="00EF0EB8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Añadir Ideas de los diseños de cada pantalla por parte de cada uno de los integrantes.</w:t>
      </w:r>
    </w:p>
    <w:p w14:paraId="3246F250" w14:textId="66CAC46C" w:rsidR="002C2AA7" w:rsidRDefault="002C2AA7" w:rsidP="00EE580B">
      <w:pPr>
        <w:pStyle w:val="BodyText"/>
        <w:rPr>
          <w:rFonts w:ascii="Arial" w:hAnsi="Arial" w:cs="Arial"/>
          <w:b/>
          <w:color w:val="000000"/>
        </w:rPr>
      </w:pPr>
    </w:p>
    <w:p w14:paraId="0BDE4984" w14:textId="69B6FE1B" w:rsidR="002C2AA7" w:rsidRDefault="002C2AA7" w:rsidP="00EE580B">
      <w:pPr>
        <w:pStyle w:val="BodyText"/>
        <w:rPr>
          <w:rFonts w:ascii="Arial" w:hAnsi="Arial" w:cs="Arial"/>
          <w:b/>
          <w:color w:val="000000"/>
        </w:rPr>
      </w:pPr>
    </w:p>
    <w:p w14:paraId="2C3F31A5" w14:textId="0F6046A2" w:rsidR="002C2AA7" w:rsidRDefault="002C2AA7" w:rsidP="00EE580B">
      <w:pPr>
        <w:pStyle w:val="BodyText"/>
        <w:rPr>
          <w:rFonts w:ascii="Arial" w:hAnsi="Arial" w:cs="Arial"/>
          <w:b/>
          <w:color w:val="000000"/>
        </w:rPr>
      </w:pPr>
    </w:p>
    <w:p w14:paraId="7B827776" w14:textId="572DD610" w:rsidR="002C2AA7" w:rsidRDefault="002C2AA7" w:rsidP="00EE580B">
      <w:pPr>
        <w:pStyle w:val="BodyText"/>
        <w:rPr>
          <w:rFonts w:ascii="Arial" w:hAnsi="Arial" w:cs="Arial"/>
          <w:b/>
          <w:color w:val="000000"/>
        </w:rPr>
      </w:pPr>
    </w:p>
    <w:p w14:paraId="147A08BE" w14:textId="28AE2E34" w:rsidR="002C2AA7" w:rsidRDefault="002C2AA7" w:rsidP="00EE580B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9"/>
        <w:gridCol w:w="1830"/>
        <w:gridCol w:w="1549"/>
        <w:gridCol w:w="1407"/>
        <w:gridCol w:w="1268"/>
        <w:gridCol w:w="700"/>
        <w:gridCol w:w="630"/>
      </w:tblGrid>
      <w:tr w:rsidR="0079269E" w:rsidRPr="007B5F67" w14:paraId="5AD0DF55" w14:textId="77777777" w:rsidTr="00A91E82">
        <w:tc>
          <w:tcPr>
            <w:tcW w:w="9356" w:type="dxa"/>
            <w:gridSpan w:val="6"/>
            <w:shd w:val="clear" w:color="auto" w:fill="A6A6A6"/>
            <w:vAlign w:val="center"/>
          </w:tcPr>
          <w:p w14:paraId="06D99126" w14:textId="77777777" w:rsidR="0079269E" w:rsidRPr="007B5F67" w:rsidRDefault="0079269E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63A20CC5" w14:textId="0585D63D" w:rsidR="0079269E" w:rsidRPr="007B5F67" w:rsidRDefault="0049778C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11</w:t>
            </w:r>
            <w:r w:rsidR="0079269E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79269E" w:rsidRPr="007B5F67" w14:paraId="29F592CE" w14:textId="77777777" w:rsidTr="00A91E82">
        <w:tc>
          <w:tcPr>
            <w:tcW w:w="2552" w:type="dxa"/>
            <w:shd w:val="clear" w:color="auto" w:fill="D9D9D9"/>
            <w:vAlign w:val="center"/>
          </w:tcPr>
          <w:p w14:paraId="1A14A87B" w14:textId="77777777" w:rsidR="0079269E" w:rsidRPr="007B5F67" w:rsidRDefault="0079269E" w:rsidP="00A91E8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2590400A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  <w:proofErr w:type="spellStart"/>
            <w:r>
              <w:rPr>
                <w:rFonts w:ascii="Arial" w:hAnsi="Arial" w:cs="Arial"/>
                <w:iCs/>
              </w:rPr>
              <w:t>Correccion</w:t>
            </w:r>
            <w:proofErr w:type="spellEnd"/>
            <w:r>
              <w:rPr>
                <w:rFonts w:ascii="Arial" w:hAnsi="Arial" w:cs="Arial"/>
                <w:iCs/>
              </w:rPr>
              <w:t xml:space="preserve"> de </w:t>
            </w:r>
            <w:proofErr w:type="spellStart"/>
            <w:r>
              <w:rPr>
                <w:rFonts w:ascii="Arial" w:hAnsi="Arial" w:cs="Arial"/>
                <w:iCs/>
              </w:rPr>
              <w:t>Modulos</w:t>
            </w:r>
            <w:proofErr w:type="spellEnd"/>
          </w:p>
        </w:tc>
      </w:tr>
      <w:tr w:rsidR="0079269E" w:rsidRPr="007B5F67" w14:paraId="0D12E0EC" w14:textId="77777777" w:rsidTr="00A91E82">
        <w:tc>
          <w:tcPr>
            <w:tcW w:w="2552" w:type="dxa"/>
            <w:shd w:val="clear" w:color="auto" w:fill="D9D9D9"/>
            <w:vAlign w:val="center"/>
          </w:tcPr>
          <w:p w14:paraId="4D0DB423" w14:textId="77777777" w:rsidR="0079269E" w:rsidRPr="007B5F67" w:rsidRDefault="0079269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21C4919C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</w:p>
        </w:tc>
      </w:tr>
      <w:tr w:rsidR="0079269E" w:rsidRPr="007B5F67" w14:paraId="2F278751" w14:textId="77777777" w:rsidTr="00A91E82">
        <w:tc>
          <w:tcPr>
            <w:tcW w:w="2552" w:type="dxa"/>
            <w:shd w:val="clear" w:color="auto" w:fill="D9D9D9"/>
            <w:vAlign w:val="center"/>
          </w:tcPr>
          <w:p w14:paraId="284B69A5" w14:textId="77777777" w:rsidR="0079269E" w:rsidRPr="007B5F67" w:rsidRDefault="0079269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020A359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F443E4" w:rsidRPr="007B5F67" w14:paraId="4C470007" w14:textId="77777777" w:rsidTr="00A91E82">
        <w:tc>
          <w:tcPr>
            <w:tcW w:w="2552" w:type="dxa"/>
            <w:shd w:val="clear" w:color="auto" w:fill="D9D9D9"/>
            <w:vAlign w:val="center"/>
          </w:tcPr>
          <w:p w14:paraId="1A7EFD2E" w14:textId="77777777" w:rsidR="0079269E" w:rsidRPr="007B5F67" w:rsidRDefault="0079269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14C37D85" w14:textId="6AF41A3E" w:rsidR="0079269E" w:rsidRPr="008A3425" w:rsidRDefault="00F443E4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10 </w:t>
            </w:r>
            <w:proofErr w:type="gramStart"/>
            <w:r>
              <w:rPr>
                <w:rFonts w:ascii="Arial" w:hAnsi="Arial" w:cs="Arial"/>
                <w:iCs/>
              </w:rPr>
              <w:t>Febrero</w:t>
            </w:r>
            <w:proofErr w:type="gramEnd"/>
            <w:r>
              <w:rPr>
                <w:rFonts w:ascii="Arial" w:hAnsi="Arial" w:cs="Arial"/>
                <w:iCs/>
              </w:rPr>
              <w:t xml:space="preserve"> 2023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2AB30673" w14:textId="77777777" w:rsidR="0079269E" w:rsidRPr="007B5F67" w:rsidRDefault="0079269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310B26EC" w14:textId="0105DBF1" w:rsidR="0079269E" w:rsidRPr="007B5F67" w:rsidRDefault="00F443E4" w:rsidP="00A91E8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  <w:r w:rsidR="0079269E">
              <w:rPr>
                <w:rFonts w:ascii="Arial" w:hAnsi="Arial" w:cs="Arial"/>
              </w:rPr>
              <w:t>:00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13E0E79B" w14:textId="77777777" w:rsidR="0079269E" w:rsidRPr="007B5F67" w:rsidRDefault="0079269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3621DDCE" w14:textId="407C379C" w:rsidR="0079269E" w:rsidRPr="008A3425" w:rsidRDefault="00F443E4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00</w:t>
            </w:r>
            <w:r w:rsidR="0079269E" w:rsidRPr="008A3425">
              <w:rPr>
                <w:rFonts w:ascii="Arial" w:hAnsi="Arial" w:cs="Arial"/>
                <w:iCs/>
              </w:rPr>
              <w:t>:</w:t>
            </w:r>
            <w:r w:rsidR="0079269E">
              <w:rPr>
                <w:rFonts w:ascii="Arial" w:hAnsi="Arial" w:cs="Arial"/>
                <w:iCs/>
              </w:rPr>
              <w:t>30</w:t>
            </w:r>
            <w:r w:rsidR="0079269E" w:rsidRPr="008A3425">
              <w:rPr>
                <w:rFonts w:ascii="Arial" w:hAnsi="Arial" w:cs="Arial"/>
                <w:iCs/>
              </w:rPr>
              <w:t xml:space="preserve"> </w:t>
            </w:r>
            <w:r>
              <w:rPr>
                <w:rFonts w:ascii="Arial" w:hAnsi="Arial" w:cs="Arial"/>
                <w:iCs/>
              </w:rPr>
              <w:t>a</w:t>
            </w:r>
            <w:r w:rsidR="0079269E" w:rsidRPr="008A3425">
              <w:rPr>
                <w:rFonts w:ascii="Arial" w:hAnsi="Arial" w:cs="Arial"/>
                <w:iCs/>
              </w:rPr>
              <w:t>m</w:t>
            </w:r>
          </w:p>
        </w:tc>
      </w:tr>
      <w:tr w:rsidR="0079269E" w:rsidRPr="007B5F67" w14:paraId="01E78786" w14:textId="77777777" w:rsidTr="00A91E82">
        <w:tc>
          <w:tcPr>
            <w:tcW w:w="2552" w:type="dxa"/>
            <w:shd w:val="clear" w:color="auto" w:fill="D9D9D9"/>
            <w:vAlign w:val="center"/>
          </w:tcPr>
          <w:p w14:paraId="5AD8DE5D" w14:textId="77777777" w:rsidR="0079269E" w:rsidRPr="007B5F67" w:rsidRDefault="0079269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4CD77D1C" w14:textId="03F96D13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Plataforma WhatsApp</w:t>
            </w:r>
            <w:r w:rsidR="00F443E4">
              <w:rPr>
                <w:rFonts w:ascii="Arial" w:hAnsi="Arial" w:cs="Arial"/>
                <w:iCs/>
              </w:rPr>
              <w:t>-</w:t>
            </w:r>
            <w:proofErr w:type="spellStart"/>
            <w:r w:rsidR="00F443E4">
              <w:rPr>
                <w:rFonts w:ascii="Arial" w:hAnsi="Arial" w:cs="Arial"/>
                <w:iCs/>
              </w:rPr>
              <w:t>Discord</w:t>
            </w:r>
            <w:proofErr w:type="spellEnd"/>
          </w:p>
        </w:tc>
      </w:tr>
      <w:tr w:rsidR="0079269E" w:rsidRPr="007B5F67" w14:paraId="773755BE" w14:textId="77777777" w:rsidTr="00A91E82">
        <w:tc>
          <w:tcPr>
            <w:tcW w:w="2552" w:type="dxa"/>
            <w:shd w:val="clear" w:color="auto" w:fill="D9D9D9"/>
            <w:vAlign w:val="center"/>
          </w:tcPr>
          <w:p w14:paraId="2A46C5D2" w14:textId="77777777" w:rsidR="0079269E" w:rsidRPr="007B5F67" w:rsidRDefault="0079269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781FCE39" w14:textId="4D9B3BF1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</w:t>
            </w:r>
            <w:r w:rsidR="00F443E4">
              <w:rPr>
                <w:rFonts w:ascii="Arial" w:hAnsi="Arial" w:cs="Arial"/>
                <w:iCs/>
              </w:rPr>
              <w:t>-Bloc de Notas-Visual Studio</w:t>
            </w:r>
          </w:p>
        </w:tc>
      </w:tr>
    </w:tbl>
    <w:p w14:paraId="3D2F37D0" w14:textId="3B331372" w:rsidR="002C2AA7" w:rsidRDefault="002C2AA7" w:rsidP="00EE580B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79269E" w:rsidRPr="007B5F67" w14:paraId="3E897A92" w14:textId="77777777" w:rsidTr="00A91E82">
        <w:tc>
          <w:tcPr>
            <w:tcW w:w="9923" w:type="dxa"/>
            <w:gridSpan w:val="3"/>
            <w:shd w:val="clear" w:color="auto" w:fill="A6A6A6"/>
          </w:tcPr>
          <w:p w14:paraId="01914ED2" w14:textId="77777777" w:rsidR="0079269E" w:rsidRPr="007B5F67" w:rsidRDefault="0079269E" w:rsidP="00A91E82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79269E" w:rsidRPr="007B5F67" w14:paraId="6811A18F" w14:textId="77777777" w:rsidTr="00A91E82">
        <w:tc>
          <w:tcPr>
            <w:tcW w:w="3340" w:type="dxa"/>
            <w:shd w:val="clear" w:color="auto" w:fill="D9D9D9"/>
          </w:tcPr>
          <w:p w14:paraId="3B301A4B" w14:textId="77777777" w:rsidR="0079269E" w:rsidRPr="007B5F67" w:rsidRDefault="0079269E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3F6D79BA" w14:textId="77777777" w:rsidR="0079269E" w:rsidRPr="007B5F67" w:rsidRDefault="0079269E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65E39D2D" w14:textId="77777777" w:rsidR="0079269E" w:rsidRPr="007B5F67" w:rsidRDefault="0079269E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79269E" w:rsidRPr="008A3425" w14:paraId="0DB76BBC" w14:textId="77777777" w:rsidTr="00A91E82">
        <w:tc>
          <w:tcPr>
            <w:tcW w:w="3340" w:type="dxa"/>
          </w:tcPr>
          <w:p w14:paraId="076FDF77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69DC9D03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4F80728D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</w:p>
        </w:tc>
      </w:tr>
      <w:tr w:rsidR="0079269E" w:rsidRPr="008A3425" w14:paraId="14A2209B" w14:textId="77777777" w:rsidTr="00A91E82">
        <w:tc>
          <w:tcPr>
            <w:tcW w:w="3340" w:type="dxa"/>
          </w:tcPr>
          <w:p w14:paraId="50ACBCF9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0DDA86B5" w14:textId="77777777" w:rsidR="0079269E" w:rsidRPr="00EE580B" w:rsidRDefault="0079269E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136E96F6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</w:p>
        </w:tc>
      </w:tr>
      <w:tr w:rsidR="0079269E" w:rsidRPr="008A3425" w14:paraId="5682B77E" w14:textId="77777777" w:rsidTr="00A91E82">
        <w:tc>
          <w:tcPr>
            <w:tcW w:w="3340" w:type="dxa"/>
          </w:tcPr>
          <w:p w14:paraId="2AC9877E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105FB48F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429E85E0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</w:p>
        </w:tc>
      </w:tr>
      <w:tr w:rsidR="0079269E" w:rsidRPr="008A3425" w14:paraId="039AD819" w14:textId="77777777" w:rsidTr="00A91E82">
        <w:tc>
          <w:tcPr>
            <w:tcW w:w="3340" w:type="dxa"/>
          </w:tcPr>
          <w:p w14:paraId="6FC643CC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2423DFF3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0F53240E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</w:p>
        </w:tc>
      </w:tr>
      <w:tr w:rsidR="0079269E" w:rsidRPr="008A3425" w14:paraId="4F208390" w14:textId="77777777" w:rsidTr="00A91E82">
        <w:tc>
          <w:tcPr>
            <w:tcW w:w="3340" w:type="dxa"/>
          </w:tcPr>
          <w:p w14:paraId="6660F499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3094704B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49A4B780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</w:p>
        </w:tc>
      </w:tr>
      <w:tr w:rsidR="0079269E" w:rsidRPr="008A3425" w14:paraId="20FA0FE9" w14:textId="77777777" w:rsidTr="00A91E82">
        <w:tc>
          <w:tcPr>
            <w:tcW w:w="3340" w:type="dxa"/>
          </w:tcPr>
          <w:p w14:paraId="2D6411E4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730F24DA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2705B4E9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</w:p>
        </w:tc>
      </w:tr>
      <w:tr w:rsidR="0079269E" w:rsidRPr="008A3425" w14:paraId="22454EE7" w14:textId="77777777" w:rsidTr="00A91E82">
        <w:tc>
          <w:tcPr>
            <w:tcW w:w="3340" w:type="dxa"/>
          </w:tcPr>
          <w:p w14:paraId="34411923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406E3619" w14:textId="77777777" w:rsidR="0079269E" w:rsidRPr="00EE580B" w:rsidRDefault="0079269E" w:rsidP="00A91E82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5F1E2383" w14:textId="77777777" w:rsidR="0079269E" w:rsidRPr="008A3425" w:rsidRDefault="0079269E" w:rsidP="00A91E82">
            <w:pPr>
              <w:rPr>
                <w:rFonts w:ascii="Arial" w:hAnsi="Arial" w:cs="Arial"/>
                <w:iCs/>
              </w:rPr>
            </w:pPr>
          </w:p>
        </w:tc>
      </w:tr>
    </w:tbl>
    <w:p w14:paraId="725717A5" w14:textId="77777777" w:rsidR="002C2AA7" w:rsidRDefault="002C2AA7" w:rsidP="00EE580B">
      <w:pPr>
        <w:pStyle w:val="BodyText"/>
        <w:rPr>
          <w:rFonts w:ascii="Arial" w:hAnsi="Arial" w:cs="Arial"/>
          <w:b/>
          <w:color w:val="000000"/>
        </w:rPr>
      </w:pPr>
    </w:p>
    <w:p w14:paraId="047BB67B" w14:textId="77777777" w:rsidR="0079269E" w:rsidRPr="007B5F67" w:rsidRDefault="0079269E" w:rsidP="0079269E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19143EF7" w14:textId="55AEBCF1" w:rsidR="0079269E" w:rsidRPr="005C134D" w:rsidRDefault="00997088" w:rsidP="0079269E">
      <w:pPr>
        <w:pStyle w:val="BodyText"/>
        <w:spacing w:before="120"/>
        <w:rPr>
          <w:rFonts w:ascii="Arial" w:hAnsi="Arial" w:cs="Arial"/>
          <w:i/>
        </w:rPr>
      </w:pPr>
      <w:r>
        <w:rPr>
          <w:rFonts w:ascii="Arial" w:hAnsi="Arial" w:cs="Arial"/>
          <w:i/>
        </w:rPr>
        <w:t>Correcciones de códigos y entrada de datos.</w:t>
      </w:r>
    </w:p>
    <w:p w14:paraId="38C038A3" w14:textId="77777777" w:rsidR="0079269E" w:rsidRPr="001B2A73" w:rsidRDefault="0079269E" w:rsidP="0079269E">
      <w:pPr>
        <w:pStyle w:val="BodyText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3EB88128" w14:textId="155B29C6" w:rsidR="0079269E" w:rsidRDefault="00997088" w:rsidP="00997088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Corrección de Módulos </w:t>
      </w:r>
      <w:r w:rsidR="001167F7">
        <w:rPr>
          <w:rFonts w:ascii="Arial" w:hAnsi="Arial" w:cs="Arial"/>
          <w:i/>
        </w:rPr>
        <w:t xml:space="preserve">de Cliente </w:t>
      </w:r>
      <w:proofErr w:type="spellStart"/>
      <w:r w:rsidR="001167F7">
        <w:rPr>
          <w:rFonts w:ascii="Arial" w:hAnsi="Arial" w:cs="Arial"/>
          <w:i/>
        </w:rPr>
        <w:t>y</w:t>
      </w:r>
      <w:proofErr w:type="spellEnd"/>
      <w:r w:rsidR="001167F7">
        <w:rPr>
          <w:rFonts w:ascii="Arial" w:hAnsi="Arial" w:cs="Arial"/>
          <w:i/>
        </w:rPr>
        <w:t xml:space="preserve"> Inventarios</w:t>
      </w:r>
    </w:p>
    <w:p w14:paraId="2506105B" w14:textId="484B6986" w:rsidR="001167F7" w:rsidRDefault="00F209E1" w:rsidP="00997088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Correcciones de codificaciones y añadir ventanas en el proyecto.</w:t>
      </w:r>
    </w:p>
    <w:p w14:paraId="1E933919" w14:textId="4DC642FE" w:rsidR="00F209E1" w:rsidRDefault="00F209E1" w:rsidP="00997088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Cambios de</w:t>
      </w:r>
      <w:r w:rsidR="00DB0A8D">
        <w:rPr>
          <w:rFonts w:ascii="Arial" w:hAnsi="Arial" w:cs="Arial"/>
          <w:i/>
        </w:rPr>
        <w:t xml:space="preserve"> Líder de Gestión y Mejora en el diseño de las pantallas.</w:t>
      </w:r>
    </w:p>
    <w:p w14:paraId="6B6D297F" w14:textId="6EF3FFB3" w:rsidR="00C721F7" w:rsidRDefault="00C721F7" w:rsidP="00AD6367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Cambios de funciones por cada uno de los miembros del equipo para las debidas documentaciones a entregar.</w:t>
      </w:r>
    </w:p>
    <w:p w14:paraId="5F88374A" w14:textId="77777777" w:rsidR="00AD6367" w:rsidRDefault="00AD6367" w:rsidP="00AD6367">
      <w:pPr>
        <w:pStyle w:val="BodyText"/>
        <w:ind w:left="720"/>
        <w:rPr>
          <w:rFonts w:ascii="Arial" w:hAnsi="Arial" w:cs="Arial"/>
          <w:i/>
        </w:rPr>
      </w:pPr>
    </w:p>
    <w:p w14:paraId="1CC98137" w14:textId="77777777" w:rsidR="00AD6367" w:rsidRDefault="00AD6367" w:rsidP="00AD6367">
      <w:pPr>
        <w:pStyle w:val="BodyText"/>
        <w:ind w:left="720"/>
        <w:rPr>
          <w:rFonts w:ascii="Arial" w:hAnsi="Arial" w:cs="Arial"/>
          <w:i/>
        </w:rPr>
      </w:pPr>
    </w:p>
    <w:p w14:paraId="2F7F5BCD" w14:textId="77777777" w:rsidR="00AD6367" w:rsidRPr="00AD6367" w:rsidRDefault="00AD6367" w:rsidP="00AD6367">
      <w:pPr>
        <w:pStyle w:val="BodyText"/>
        <w:ind w:left="720"/>
        <w:rPr>
          <w:rFonts w:ascii="Arial" w:hAnsi="Arial" w:cs="Arial"/>
          <w:i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9"/>
        <w:gridCol w:w="1830"/>
        <w:gridCol w:w="1549"/>
        <w:gridCol w:w="1407"/>
        <w:gridCol w:w="1268"/>
        <w:gridCol w:w="700"/>
        <w:gridCol w:w="630"/>
      </w:tblGrid>
      <w:tr w:rsidR="00AD6367" w:rsidRPr="007B5F67" w14:paraId="5AEF2E08" w14:textId="77777777" w:rsidTr="00A91E82">
        <w:tc>
          <w:tcPr>
            <w:tcW w:w="9356" w:type="dxa"/>
            <w:gridSpan w:val="6"/>
            <w:shd w:val="clear" w:color="auto" w:fill="A6A6A6"/>
            <w:vAlign w:val="center"/>
          </w:tcPr>
          <w:p w14:paraId="0160A291" w14:textId="77777777" w:rsidR="00AD6367" w:rsidRPr="007B5F67" w:rsidRDefault="00AD6367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734937D0" w14:textId="7CEF3875" w:rsidR="00AD6367" w:rsidRPr="007B5F67" w:rsidRDefault="00AD6367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49778C"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AD6367" w:rsidRPr="007B5F67" w14:paraId="2CF43443" w14:textId="77777777" w:rsidTr="00A91E82">
        <w:tc>
          <w:tcPr>
            <w:tcW w:w="2552" w:type="dxa"/>
            <w:shd w:val="clear" w:color="auto" w:fill="D9D9D9"/>
            <w:vAlign w:val="center"/>
          </w:tcPr>
          <w:p w14:paraId="24C5DDDF" w14:textId="77777777" w:rsidR="00AD6367" w:rsidRPr="007B5F67" w:rsidRDefault="00AD6367" w:rsidP="00A91E8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55DD7C3E" w14:textId="5AAEA701" w:rsidR="00AD6367" w:rsidRPr="008A3425" w:rsidRDefault="00DF1712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Primer</w:t>
            </w:r>
            <w:r w:rsidR="0049778C">
              <w:rPr>
                <w:rFonts w:ascii="Arial" w:hAnsi="Arial" w:cs="Arial"/>
                <w:iCs/>
              </w:rPr>
              <w:t>a Demostración de las funcionalidades del Proyecto.</w:t>
            </w:r>
          </w:p>
        </w:tc>
      </w:tr>
      <w:tr w:rsidR="00AD6367" w:rsidRPr="007B5F67" w14:paraId="60E21FF5" w14:textId="77777777" w:rsidTr="00A91E82">
        <w:tc>
          <w:tcPr>
            <w:tcW w:w="2552" w:type="dxa"/>
            <w:shd w:val="clear" w:color="auto" w:fill="D9D9D9"/>
            <w:vAlign w:val="center"/>
          </w:tcPr>
          <w:p w14:paraId="2F85AABC" w14:textId="77777777" w:rsidR="00AD6367" w:rsidRPr="007B5F67" w:rsidRDefault="00AD6367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35F3B135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</w:p>
        </w:tc>
      </w:tr>
      <w:tr w:rsidR="00AD6367" w:rsidRPr="007B5F67" w14:paraId="337F595C" w14:textId="77777777" w:rsidTr="00A91E82">
        <w:tc>
          <w:tcPr>
            <w:tcW w:w="2552" w:type="dxa"/>
            <w:shd w:val="clear" w:color="auto" w:fill="D9D9D9"/>
            <w:vAlign w:val="center"/>
          </w:tcPr>
          <w:p w14:paraId="5DF0F4CF" w14:textId="77777777" w:rsidR="00AD6367" w:rsidRPr="007B5F67" w:rsidRDefault="00AD6367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FEC9E3C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AD6367" w:rsidRPr="007B5F67" w14:paraId="3BA2367B" w14:textId="77777777" w:rsidTr="00A91E82">
        <w:tc>
          <w:tcPr>
            <w:tcW w:w="2552" w:type="dxa"/>
            <w:shd w:val="clear" w:color="auto" w:fill="D9D9D9"/>
            <w:vAlign w:val="center"/>
          </w:tcPr>
          <w:p w14:paraId="3793F81D" w14:textId="77777777" w:rsidR="00AD6367" w:rsidRPr="007B5F67" w:rsidRDefault="00AD6367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42A23445" w14:textId="72310D99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1</w:t>
            </w:r>
            <w:r w:rsidR="00667D1D">
              <w:rPr>
                <w:rFonts w:ascii="Arial" w:hAnsi="Arial" w:cs="Arial"/>
                <w:iCs/>
              </w:rPr>
              <w:t>7</w:t>
            </w:r>
            <w:r>
              <w:rPr>
                <w:rFonts w:ascii="Arial" w:hAnsi="Arial" w:cs="Arial"/>
                <w:iCs/>
              </w:rPr>
              <w:t xml:space="preserve"> </w:t>
            </w:r>
            <w:proofErr w:type="gramStart"/>
            <w:r>
              <w:rPr>
                <w:rFonts w:ascii="Arial" w:hAnsi="Arial" w:cs="Arial"/>
                <w:iCs/>
              </w:rPr>
              <w:t>Febrero</w:t>
            </w:r>
            <w:proofErr w:type="gramEnd"/>
            <w:r>
              <w:rPr>
                <w:rFonts w:ascii="Arial" w:hAnsi="Arial" w:cs="Arial"/>
                <w:iCs/>
              </w:rPr>
              <w:t xml:space="preserve"> 2023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63BC1CB2" w14:textId="77777777" w:rsidR="00AD6367" w:rsidRPr="007B5F67" w:rsidRDefault="00AD6367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42A5CC81" w14:textId="77777777" w:rsidR="00AD6367" w:rsidRPr="007B5F67" w:rsidRDefault="00AD6367" w:rsidP="00A91E8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20:00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6DA343A8" w14:textId="77777777" w:rsidR="00AD6367" w:rsidRPr="007B5F67" w:rsidRDefault="00AD6367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2B677938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00</w:t>
            </w:r>
            <w:r w:rsidRPr="008A3425">
              <w:rPr>
                <w:rFonts w:ascii="Arial" w:hAnsi="Arial" w:cs="Arial"/>
                <w:iCs/>
              </w:rPr>
              <w:t>:</w:t>
            </w:r>
            <w:r>
              <w:rPr>
                <w:rFonts w:ascii="Arial" w:hAnsi="Arial" w:cs="Arial"/>
                <w:iCs/>
              </w:rPr>
              <w:t>30</w:t>
            </w:r>
            <w:r w:rsidRPr="008A3425">
              <w:rPr>
                <w:rFonts w:ascii="Arial" w:hAnsi="Arial" w:cs="Arial"/>
                <w:iCs/>
              </w:rPr>
              <w:t xml:space="preserve"> </w:t>
            </w:r>
            <w:r>
              <w:rPr>
                <w:rFonts w:ascii="Arial" w:hAnsi="Arial" w:cs="Arial"/>
                <w:iCs/>
              </w:rPr>
              <w:t>a</w:t>
            </w:r>
            <w:r w:rsidRPr="008A3425">
              <w:rPr>
                <w:rFonts w:ascii="Arial" w:hAnsi="Arial" w:cs="Arial"/>
                <w:iCs/>
              </w:rPr>
              <w:t>m</w:t>
            </w:r>
          </w:p>
        </w:tc>
      </w:tr>
      <w:tr w:rsidR="00AD6367" w:rsidRPr="007B5F67" w14:paraId="2D2FBC71" w14:textId="77777777" w:rsidTr="00A91E82">
        <w:tc>
          <w:tcPr>
            <w:tcW w:w="2552" w:type="dxa"/>
            <w:shd w:val="clear" w:color="auto" w:fill="D9D9D9"/>
            <w:vAlign w:val="center"/>
          </w:tcPr>
          <w:p w14:paraId="5910DE0E" w14:textId="77777777" w:rsidR="00AD6367" w:rsidRPr="007B5F67" w:rsidRDefault="00AD6367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7723A2F6" w14:textId="07F9E29B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Plataforma WhatsApp</w:t>
            </w:r>
            <w:r w:rsidR="00DF1712">
              <w:rPr>
                <w:rFonts w:ascii="Arial" w:hAnsi="Arial" w:cs="Arial"/>
                <w:iCs/>
              </w:rPr>
              <w:t>-</w:t>
            </w:r>
            <w:proofErr w:type="gramStart"/>
            <w:r w:rsidR="00DF1712">
              <w:rPr>
                <w:rFonts w:ascii="Arial" w:hAnsi="Arial" w:cs="Arial"/>
                <w:iCs/>
              </w:rPr>
              <w:t>Zoom</w:t>
            </w:r>
            <w:proofErr w:type="gramEnd"/>
          </w:p>
        </w:tc>
      </w:tr>
      <w:tr w:rsidR="00AD6367" w:rsidRPr="007B5F67" w14:paraId="7B3C3EA1" w14:textId="77777777" w:rsidTr="00A91E82">
        <w:tc>
          <w:tcPr>
            <w:tcW w:w="2552" w:type="dxa"/>
            <w:shd w:val="clear" w:color="auto" w:fill="D9D9D9"/>
            <w:vAlign w:val="center"/>
          </w:tcPr>
          <w:p w14:paraId="1B5D054F" w14:textId="77777777" w:rsidR="00AD6367" w:rsidRPr="007B5F67" w:rsidRDefault="00AD6367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5AA15B66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Word-Bloc de Notas-Visual Studio</w:t>
            </w:r>
          </w:p>
        </w:tc>
      </w:tr>
    </w:tbl>
    <w:p w14:paraId="261165D0" w14:textId="77777777" w:rsidR="0079269E" w:rsidRDefault="0079269E" w:rsidP="00EE580B">
      <w:pPr>
        <w:pStyle w:val="BodyText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AD6367" w:rsidRPr="007B5F67" w14:paraId="1CA79C04" w14:textId="77777777" w:rsidTr="00A91E82">
        <w:tc>
          <w:tcPr>
            <w:tcW w:w="9923" w:type="dxa"/>
            <w:gridSpan w:val="3"/>
            <w:shd w:val="clear" w:color="auto" w:fill="A6A6A6"/>
          </w:tcPr>
          <w:p w14:paraId="2DDD44DD" w14:textId="77777777" w:rsidR="00AD6367" w:rsidRPr="007B5F67" w:rsidRDefault="00AD6367" w:rsidP="00A91E82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AD6367" w:rsidRPr="007B5F67" w14:paraId="7E63D47C" w14:textId="77777777" w:rsidTr="00A91E82">
        <w:tc>
          <w:tcPr>
            <w:tcW w:w="3340" w:type="dxa"/>
            <w:shd w:val="clear" w:color="auto" w:fill="D9D9D9"/>
          </w:tcPr>
          <w:p w14:paraId="6519151A" w14:textId="77777777" w:rsidR="00AD6367" w:rsidRPr="007B5F67" w:rsidRDefault="00AD6367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0E4B6382" w14:textId="77777777" w:rsidR="00AD6367" w:rsidRPr="007B5F67" w:rsidRDefault="00AD6367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7D353CA0" w14:textId="77777777" w:rsidR="00AD6367" w:rsidRPr="007B5F67" w:rsidRDefault="00AD6367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AD6367" w:rsidRPr="008A3425" w14:paraId="1C1A6FE9" w14:textId="77777777" w:rsidTr="00A91E82">
        <w:tc>
          <w:tcPr>
            <w:tcW w:w="3340" w:type="dxa"/>
          </w:tcPr>
          <w:p w14:paraId="56DB9DBE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423F763D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17A7D170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</w:p>
        </w:tc>
      </w:tr>
      <w:tr w:rsidR="00AD6367" w:rsidRPr="008A3425" w14:paraId="30FFC759" w14:textId="77777777" w:rsidTr="00A91E82">
        <w:tc>
          <w:tcPr>
            <w:tcW w:w="3340" w:type="dxa"/>
          </w:tcPr>
          <w:p w14:paraId="3D43F64A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734C5B02" w14:textId="77777777" w:rsidR="00AD6367" w:rsidRPr="00EE580B" w:rsidRDefault="00AD636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534C4BAB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</w:p>
        </w:tc>
      </w:tr>
      <w:tr w:rsidR="00AD6367" w:rsidRPr="008A3425" w14:paraId="26E6D062" w14:textId="77777777" w:rsidTr="00A91E82">
        <w:tc>
          <w:tcPr>
            <w:tcW w:w="3340" w:type="dxa"/>
          </w:tcPr>
          <w:p w14:paraId="5F8F6E35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1C83CF08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07AA2F57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</w:p>
        </w:tc>
      </w:tr>
      <w:tr w:rsidR="00AD6367" w:rsidRPr="008A3425" w14:paraId="6022E030" w14:textId="77777777" w:rsidTr="00A91E82">
        <w:tc>
          <w:tcPr>
            <w:tcW w:w="3340" w:type="dxa"/>
          </w:tcPr>
          <w:p w14:paraId="7FD506C8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2A7215ED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75BFF4E5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</w:p>
        </w:tc>
      </w:tr>
      <w:tr w:rsidR="00AD6367" w:rsidRPr="008A3425" w14:paraId="30EC33BB" w14:textId="77777777" w:rsidTr="00A91E82">
        <w:tc>
          <w:tcPr>
            <w:tcW w:w="3340" w:type="dxa"/>
          </w:tcPr>
          <w:p w14:paraId="34FF79F7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47F6BB1E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5F754530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</w:p>
        </w:tc>
      </w:tr>
      <w:tr w:rsidR="00AD6367" w:rsidRPr="008A3425" w14:paraId="7F8507E5" w14:textId="77777777" w:rsidTr="00A91E82">
        <w:tc>
          <w:tcPr>
            <w:tcW w:w="3340" w:type="dxa"/>
          </w:tcPr>
          <w:p w14:paraId="708958FC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6027A365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6BB4509A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</w:p>
        </w:tc>
      </w:tr>
      <w:tr w:rsidR="00AD6367" w:rsidRPr="008A3425" w14:paraId="2753FBE8" w14:textId="77777777" w:rsidTr="00A91E82">
        <w:tc>
          <w:tcPr>
            <w:tcW w:w="3340" w:type="dxa"/>
          </w:tcPr>
          <w:p w14:paraId="2D8CE862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11BBCBC0" w14:textId="77777777" w:rsidR="00AD6367" w:rsidRPr="00EE580B" w:rsidRDefault="00AD6367" w:rsidP="00A91E82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6C84378D" w14:textId="77777777" w:rsidR="00AD6367" w:rsidRPr="008A3425" w:rsidRDefault="00AD6367" w:rsidP="00A91E82">
            <w:pPr>
              <w:rPr>
                <w:rFonts w:ascii="Arial" w:hAnsi="Arial" w:cs="Arial"/>
                <w:iCs/>
              </w:rPr>
            </w:pPr>
          </w:p>
        </w:tc>
      </w:tr>
    </w:tbl>
    <w:p w14:paraId="60C2D7CA" w14:textId="77777777" w:rsidR="00AD6367" w:rsidRDefault="00AD6367" w:rsidP="00EE580B">
      <w:pPr>
        <w:pStyle w:val="BodyText"/>
        <w:rPr>
          <w:rFonts w:ascii="Arial" w:hAnsi="Arial" w:cs="Arial"/>
          <w:b/>
          <w:color w:val="000000"/>
        </w:rPr>
      </w:pPr>
    </w:p>
    <w:p w14:paraId="6E02D6AF" w14:textId="77777777" w:rsidR="00AD6367" w:rsidRPr="007B5F67" w:rsidRDefault="00AD6367" w:rsidP="00AD6367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7DF2D7C7" w14:textId="7BFF67AE" w:rsidR="00AD6367" w:rsidRPr="005C134D" w:rsidRDefault="0049778C" w:rsidP="00AD6367">
      <w:pPr>
        <w:pStyle w:val="BodyText"/>
        <w:spacing w:before="120"/>
        <w:rPr>
          <w:rFonts w:ascii="Arial" w:hAnsi="Arial" w:cs="Arial"/>
          <w:i/>
        </w:rPr>
      </w:pPr>
      <w:r>
        <w:rPr>
          <w:rFonts w:ascii="Arial" w:hAnsi="Arial" w:cs="Arial"/>
          <w:i/>
        </w:rPr>
        <w:t>Demostración del proyecto antes de la revisión Final.</w:t>
      </w:r>
    </w:p>
    <w:p w14:paraId="684CF62F" w14:textId="77777777" w:rsidR="00AD6367" w:rsidRPr="001B2A73" w:rsidRDefault="00AD6367" w:rsidP="00AD6367">
      <w:pPr>
        <w:pStyle w:val="BodyText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285207D2" w14:textId="29B0E4F7" w:rsidR="00AD6367" w:rsidRDefault="00A15B5C" w:rsidP="00EE580B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Pequeñas Correcciones en el funcionamiento del proyecto.</w:t>
      </w:r>
    </w:p>
    <w:p w14:paraId="4DF55CE2" w14:textId="69C9D4F6" w:rsidR="00A15B5C" w:rsidRDefault="00FE232B" w:rsidP="00EE580B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Corrección</w:t>
      </w:r>
      <w:r w:rsidR="00A15B5C">
        <w:rPr>
          <w:rFonts w:ascii="Arial" w:hAnsi="Arial" w:cs="Arial"/>
          <w:i/>
        </w:rPr>
        <w:t xml:space="preserve"> de las documentaciones a cardo de cada uno de los estudiantes</w:t>
      </w:r>
    </w:p>
    <w:p w14:paraId="00AD3749" w14:textId="2F8C6B5D" w:rsidR="00FE232B" w:rsidRDefault="00FE232B" w:rsidP="00311130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La líder de gestión y Mejora desarrollo las correcciones de </w:t>
      </w:r>
      <w:proofErr w:type="gramStart"/>
      <w:r>
        <w:rPr>
          <w:rFonts w:ascii="Arial" w:hAnsi="Arial" w:cs="Arial"/>
          <w:i/>
        </w:rPr>
        <w:t>la documentaciones respectivas</w:t>
      </w:r>
      <w:proofErr w:type="gramEnd"/>
      <w:r>
        <w:rPr>
          <w:rFonts w:ascii="Arial" w:hAnsi="Arial" w:cs="Arial"/>
          <w:i/>
        </w:rPr>
        <w:t>.</w:t>
      </w:r>
    </w:p>
    <w:p w14:paraId="7CBE60D0" w14:textId="77777777" w:rsidR="002236AE" w:rsidRDefault="002236AE" w:rsidP="002236AE">
      <w:pPr>
        <w:pStyle w:val="BodyText"/>
        <w:rPr>
          <w:rFonts w:ascii="Arial" w:hAnsi="Arial" w:cs="Arial"/>
          <w:i/>
        </w:rPr>
      </w:pPr>
    </w:p>
    <w:p w14:paraId="28E55973" w14:textId="77777777" w:rsidR="002236AE" w:rsidRDefault="002236AE" w:rsidP="002236AE">
      <w:pPr>
        <w:pStyle w:val="BodyText"/>
        <w:rPr>
          <w:rFonts w:ascii="Arial" w:hAnsi="Arial" w:cs="Arial"/>
          <w:i/>
        </w:rPr>
      </w:pPr>
    </w:p>
    <w:p w14:paraId="3EF8839A" w14:textId="77777777" w:rsidR="002236AE" w:rsidRDefault="002236AE" w:rsidP="002236AE">
      <w:pPr>
        <w:pStyle w:val="BodyText"/>
        <w:rPr>
          <w:rFonts w:ascii="Arial" w:hAnsi="Arial" w:cs="Arial"/>
          <w:i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9"/>
        <w:gridCol w:w="1830"/>
        <w:gridCol w:w="1549"/>
        <w:gridCol w:w="1407"/>
        <w:gridCol w:w="1268"/>
        <w:gridCol w:w="700"/>
        <w:gridCol w:w="630"/>
      </w:tblGrid>
      <w:tr w:rsidR="002236AE" w:rsidRPr="007B5F67" w14:paraId="21AB3755" w14:textId="77777777" w:rsidTr="00A91E82">
        <w:tc>
          <w:tcPr>
            <w:tcW w:w="9356" w:type="dxa"/>
            <w:gridSpan w:val="6"/>
            <w:shd w:val="clear" w:color="auto" w:fill="A6A6A6"/>
            <w:vAlign w:val="center"/>
          </w:tcPr>
          <w:p w14:paraId="10FD1862" w14:textId="77777777" w:rsidR="002236AE" w:rsidRPr="007B5F67" w:rsidRDefault="002236AE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589D329B" w14:textId="5A08C988" w:rsidR="002236AE" w:rsidRPr="007B5F67" w:rsidRDefault="002236AE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</w:t>
            </w:r>
            <w:r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2236AE" w:rsidRPr="007B5F67" w14:paraId="1C449FE5" w14:textId="77777777" w:rsidTr="00A91E82">
        <w:tc>
          <w:tcPr>
            <w:tcW w:w="2552" w:type="dxa"/>
            <w:shd w:val="clear" w:color="auto" w:fill="D9D9D9"/>
            <w:vAlign w:val="center"/>
          </w:tcPr>
          <w:p w14:paraId="4076753F" w14:textId="77777777" w:rsidR="002236AE" w:rsidRPr="007B5F67" w:rsidRDefault="002236AE" w:rsidP="00A91E8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1B7CC2A9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Primera Demostración de las funcionalidades del Proyecto.</w:t>
            </w:r>
          </w:p>
        </w:tc>
      </w:tr>
      <w:tr w:rsidR="002236AE" w:rsidRPr="007B5F67" w14:paraId="6968ABE6" w14:textId="77777777" w:rsidTr="00A91E82">
        <w:tc>
          <w:tcPr>
            <w:tcW w:w="2552" w:type="dxa"/>
            <w:shd w:val="clear" w:color="auto" w:fill="D9D9D9"/>
            <w:vAlign w:val="center"/>
          </w:tcPr>
          <w:p w14:paraId="0FB6C725" w14:textId="77777777" w:rsidR="002236AE" w:rsidRPr="007B5F67" w:rsidRDefault="002236A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72029DB2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</w:p>
        </w:tc>
      </w:tr>
      <w:tr w:rsidR="002236AE" w:rsidRPr="007B5F67" w14:paraId="272F61E7" w14:textId="77777777" w:rsidTr="00A91E82">
        <w:tc>
          <w:tcPr>
            <w:tcW w:w="2552" w:type="dxa"/>
            <w:shd w:val="clear" w:color="auto" w:fill="D9D9D9"/>
            <w:vAlign w:val="center"/>
          </w:tcPr>
          <w:p w14:paraId="6F9788AB" w14:textId="77777777" w:rsidR="002236AE" w:rsidRPr="007B5F67" w:rsidRDefault="002236A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2362FA77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2236AE" w:rsidRPr="007B5F67" w14:paraId="2B3151DF" w14:textId="77777777" w:rsidTr="00A91E82">
        <w:tc>
          <w:tcPr>
            <w:tcW w:w="2552" w:type="dxa"/>
            <w:shd w:val="clear" w:color="auto" w:fill="D9D9D9"/>
            <w:vAlign w:val="center"/>
          </w:tcPr>
          <w:p w14:paraId="5FCB9702" w14:textId="77777777" w:rsidR="002236AE" w:rsidRPr="007B5F67" w:rsidRDefault="002236A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206D1B7E" w14:textId="154590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22 </w:t>
            </w:r>
            <w:proofErr w:type="gramStart"/>
            <w:r>
              <w:rPr>
                <w:rFonts w:ascii="Arial" w:hAnsi="Arial" w:cs="Arial"/>
                <w:iCs/>
              </w:rPr>
              <w:t>Febrero</w:t>
            </w:r>
            <w:proofErr w:type="gramEnd"/>
            <w:r>
              <w:rPr>
                <w:rFonts w:ascii="Arial" w:hAnsi="Arial" w:cs="Arial"/>
                <w:iCs/>
              </w:rPr>
              <w:t xml:space="preserve"> 2023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14C47C9B" w14:textId="77777777" w:rsidR="002236AE" w:rsidRPr="007B5F67" w:rsidRDefault="002236A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50ECF2E4" w14:textId="7E9F2F6E" w:rsidR="002236AE" w:rsidRPr="007B5F67" w:rsidRDefault="002236AE" w:rsidP="00A91E8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21:00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2D2EF197" w14:textId="77777777" w:rsidR="002236AE" w:rsidRPr="007B5F67" w:rsidRDefault="002236A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7CF702BF" w14:textId="726AFCA8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10</w:t>
            </w:r>
            <w:r w:rsidRPr="008A3425">
              <w:rPr>
                <w:rFonts w:ascii="Arial" w:hAnsi="Arial" w:cs="Arial"/>
                <w:iCs/>
              </w:rPr>
              <w:t>:</w:t>
            </w:r>
            <w:r>
              <w:rPr>
                <w:rFonts w:ascii="Arial" w:hAnsi="Arial" w:cs="Arial"/>
                <w:iCs/>
              </w:rPr>
              <w:t>15</w:t>
            </w:r>
            <w:r w:rsidRPr="008A3425">
              <w:rPr>
                <w:rFonts w:ascii="Arial" w:hAnsi="Arial" w:cs="Arial"/>
                <w:iCs/>
              </w:rPr>
              <w:t xml:space="preserve"> </w:t>
            </w:r>
            <w:r>
              <w:rPr>
                <w:rFonts w:ascii="Arial" w:hAnsi="Arial" w:cs="Arial"/>
                <w:iCs/>
              </w:rPr>
              <w:t>p</w:t>
            </w:r>
            <w:r w:rsidRPr="008A3425">
              <w:rPr>
                <w:rFonts w:ascii="Arial" w:hAnsi="Arial" w:cs="Arial"/>
                <w:iCs/>
              </w:rPr>
              <w:t>m</w:t>
            </w:r>
          </w:p>
        </w:tc>
      </w:tr>
      <w:tr w:rsidR="002236AE" w:rsidRPr="007B5F67" w14:paraId="53E2AEAA" w14:textId="77777777" w:rsidTr="00A91E82">
        <w:tc>
          <w:tcPr>
            <w:tcW w:w="2552" w:type="dxa"/>
            <w:shd w:val="clear" w:color="auto" w:fill="D9D9D9"/>
            <w:vAlign w:val="center"/>
          </w:tcPr>
          <w:p w14:paraId="1E1EB4DA" w14:textId="77777777" w:rsidR="002236AE" w:rsidRPr="007B5F67" w:rsidRDefault="002236A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1B0CC4B2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Plataforma WhatsApp-</w:t>
            </w:r>
            <w:proofErr w:type="gramStart"/>
            <w:r>
              <w:rPr>
                <w:rFonts w:ascii="Arial" w:hAnsi="Arial" w:cs="Arial"/>
                <w:iCs/>
              </w:rPr>
              <w:t>Zoom</w:t>
            </w:r>
            <w:proofErr w:type="gramEnd"/>
          </w:p>
        </w:tc>
      </w:tr>
      <w:tr w:rsidR="002236AE" w:rsidRPr="007B5F67" w14:paraId="56892815" w14:textId="77777777" w:rsidTr="00A91E82">
        <w:tc>
          <w:tcPr>
            <w:tcW w:w="2552" w:type="dxa"/>
            <w:shd w:val="clear" w:color="auto" w:fill="D9D9D9"/>
            <w:vAlign w:val="center"/>
          </w:tcPr>
          <w:p w14:paraId="3A538CF8" w14:textId="77777777" w:rsidR="002236AE" w:rsidRPr="007B5F67" w:rsidRDefault="002236AE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3253DE6F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Word-Bloc de Notas-Visual Studio</w:t>
            </w:r>
          </w:p>
        </w:tc>
      </w:tr>
    </w:tbl>
    <w:p w14:paraId="71562602" w14:textId="77777777" w:rsidR="002236AE" w:rsidRDefault="002236AE" w:rsidP="002236AE">
      <w:pPr>
        <w:pStyle w:val="BodyText"/>
        <w:rPr>
          <w:rFonts w:ascii="Arial" w:hAnsi="Arial" w:cs="Arial"/>
          <w:i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2236AE" w:rsidRPr="007B5F67" w14:paraId="5269947E" w14:textId="77777777" w:rsidTr="00A91E82">
        <w:tc>
          <w:tcPr>
            <w:tcW w:w="9923" w:type="dxa"/>
            <w:gridSpan w:val="3"/>
            <w:shd w:val="clear" w:color="auto" w:fill="A6A6A6"/>
          </w:tcPr>
          <w:p w14:paraId="297A4303" w14:textId="77777777" w:rsidR="002236AE" w:rsidRPr="007B5F67" w:rsidRDefault="002236AE" w:rsidP="00A91E82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2236AE" w:rsidRPr="007B5F67" w14:paraId="58DA97FD" w14:textId="77777777" w:rsidTr="00A91E82">
        <w:tc>
          <w:tcPr>
            <w:tcW w:w="3340" w:type="dxa"/>
            <w:shd w:val="clear" w:color="auto" w:fill="D9D9D9"/>
          </w:tcPr>
          <w:p w14:paraId="37728DC6" w14:textId="77777777" w:rsidR="002236AE" w:rsidRPr="007B5F67" w:rsidRDefault="002236AE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40B5C344" w14:textId="77777777" w:rsidR="002236AE" w:rsidRPr="007B5F67" w:rsidRDefault="002236AE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1810D57B" w14:textId="77777777" w:rsidR="002236AE" w:rsidRPr="007B5F67" w:rsidRDefault="002236AE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2236AE" w:rsidRPr="008A3425" w14:paraId="19C8C2C1" w14:textId="77777777" w:rsidTr="00A91E82">
        <w:tc>
          <w:tcPr>
            <w:tcW w:w="3340" w:type="dxa"/>
          </w:tcPr>
          <w:p w14:paraId="5505A99D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5548CAAB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6493EBC5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</w:p>
        </w:tc>
      </w:tr>
      <w:tr w:rsidR="002236AE" w:rsidRPr="008A3425" w14:paraId="33446502" w14:textId="77777777" w:rsidTr="00A91E82">
        <w:tc>
          <w:tcPr>
            <w:tcW w:w="3340" w:type="dxa"/>
          </w:tcPr>
          <w:p w14:paraId="45E425F4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5C90D230" w14:textId="77777777" w:rsidR="002236AE" w:rsidRPr="00EE580B" w:rsidRDefault="002236AE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3ADC5F64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</w:p>
        </w:tc>
      </w:tr>
      <w:tr w:rsidR="002236AE" w:rsidRPr="008A3425" w14:paraId="55265441" w14:textId="77777777" w:rsidTr="00A91E82">
        <w:tc>
          <w:tcPr>
            <w:tcW w:w="3340" w:type="dxa"/>
          </w:tcPr>
          <w:p w14:paraId="61E3C3DC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79DDA95B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47B7117A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</w:p>
        </w:tc>
      </w:tr>
      <w:tr w:rsidR="002236AE" w:rsidRPr="008A3425" w14:paraId="22CDA344" w14:textId="77777777" w:rsidTr="00A91E82">
        <w:tc>
          <w:tcPr>
            <w:tcW w:w="3340" w:type="dxa"/>
          </w:tcPr>
          <w:p w14:paraId="3A7B20C6" w14:textId="5A839683" w:rsidR="002236AE" w:rsidRPr="008A3425" w:rsidRDefault="00F40222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20A519A2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78D51D30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</w:p>
        </w:tc>
      </w:tr>
      <w:tr w:rsidR="002236AE" w:rsidRPr="008A3425" w14:paraId="46277FAA" w14:textId="77777777" w:rsidTr="00A91E82">
        <w:tc>
          <w:tcPr>
            <w:tcW w:w="3340" w:type="dxa"/>
          </w:tcPr>
          <w:p w14:paraId="45FD1FAD" w14:textId="05321588" w:rsidR="002236AE" w:rsidRPr="008A3425" w:rsidRDefault="00F40222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1AB4FDA0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2C72AB6F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</w:p>
        </w:tc>
      </w:tr>
      <w:tr w:rsidR="002236AE" w:rsidRPr="008A3425" w14:paraId="3FC8E14F" w14:textId="77777777" w:rsidTr="00A91E82">
        <w:tc>
          <w:tcPr>
            <w:tcW w:w="3340" w:type="dxa"/>
          </w:tcPr>
          <w:p w14:paraId="74597B64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27DF94FB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47631928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</w:p>
        </w:tc>
      </w:tr>
      <w:tr w:rsidR="002236AE" w:rsidRPr="008A3425" w14:paraId="2317DFDA" w14:textId="77777777" w:rsidTr="00A91E82">
        <w:tc>
          <w:tcPr>
            <w:tcW w:w="3340" w:type="dxa"/>
          </w:tcPr>
          <w:p w14:paraId="18785C02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5C6E7711" w14:textId="77777777" w:rsidR="002236AE" w:rsidRPr="00EE580B" w:rsidRDefault="002236AE" w:rsidP="00A91E82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14DAA5D0" w14:textId="77777777" w:rsidR="002236AE" w:rsidRPr="008A3425" w:rsidRDefault="002236AE" w:rsidP="00A91E82">
            <w:pPr>
              <w:rPr>
                <w:rFonts w:ascii="Arial" w:hAnsi="Arial" w:cs="Arial"/>
                <w:iCs/>
              </w:rPr>
            </w:pPr>
          </w:p>
        </w:tc>
      </w:tr>
    </w:tbl>
    <w:p w14:paraId="23485890" w14:textId="77777777" w:rsidR="002236AE" w:rsidRDefault="002236AE" w:rsidP="002236AE">
      <w:pPr>
        <w:pStyle w:val="BodyText"/>
        <w:rPr>
          <w:rFonts w:ascii="Arial" w:hAnsi="Arial" w:cs="Arial"/>
          <w:i/>
        </w:rPr>
      </w:pPr>
    </w:p>
    <w:p w14:paraId="270CE6AB" w14:textId="77777777" w:rsidR="002236AE" w:rsidRPr="007B5F67" w:rsidRDefault="002236AE" w:rsidP="002236AE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34F9FDC5" w14:textId="316FBA68" w:rsidR="002236AE" w:rsidRPr="005C134D" w:rsidRDefault="002236AE" w:rsidP="002236AE">
      <w:pPr>
        <w:pStyle w:val="BodyText"/>
        <w:spacing w:before="120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Reunión para </w:t>
      </w:r>
      <w:r w:rsidR="009C78F4">
        <w:rPr>
          <w:rFonts w:ascii="Arial" w:hAnsi="Arial" w:cs="Arial"/>
          <w:i/>
        </w:rPr>
        <w:t xml:space="preserve">pulir la debida documentación del Proyecto y </w:t>
      </w:r>
      <w:r w:rsidR="00513A59">
        <w:rPr>
          <w:rFonts w:ascii="Arial" w:hAnsi="Arial" w:cs="Arial"/>
          <w:i/>
        </w:rPr>
        <w:t>Codificaciones.</w:t>
      </w:r>
    </w:p>
    <w:p w14:paraId="75894BA0" w14:textId="77777777" w:rsidR="002236AE" w:rsidRPr="001B2A73" w:rsidRDefault="002236AE" w:rsidP="002236AE">
      <w:pPr>
        <w:pStyle w:val="BodyText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5406E1AF" w14:textId="74535387" w:rsidR="002236AE" w:rsidRDefault="004D6278" w:rsidP="00F40222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Revisión por parte del líder del grupo de cada uno de lo acordado en la fase 2 del proyecto para la reunión final el 27 De marzo</w:t>
      </w:r>
    </w:p>
    <w:p w14:paraId="619F9EA4" w14:textId="3D5A80D3" w:rsidR="004D6278" w:rsidRDefault="004D6278" w:rsidP="00F40222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Pequeños cambios en el </w:t>
      </w:r>
      <w:r w:rsidR="00513A59">
        <w:rPr>
          <w:rFonts w:ascii="Arial" w:hAnsi="Arial" w:cs="Arial"/>
          <w:i/>
        </w:rPr>
        <w:t>módulo</w:t>
      </w:r>
      <w:r>
        <w:rPr>
          <w:rFonts w:ascii="Arial" w:hAnsi="Arial" w:cs="Arial"/>
          <w:i/>
        </w:rPr>
        <w:t xml:space="preserve"> de</w:t>
      </w:r>
      <w:r w:rsidR="00D67E5D">
        <w:rPr>
          <w:rFonts w:ascii="Arial" w:hAnsi="Arial" w:cs="Arial"/>
          <w:i/>
        </w:rPr>
        <w:t xml:space="preserve"> inventario</w:t>
      </w:r>
    </w:p>
    <w:p w14:paraId="39F76F74" w14:textId="2D6AEF2B" w:rsidR="001C0D25" w:rsidRPr="001C0D25" w:rsidRDefault="001C0D25" w:rsidP="001C0D25">
      <w:pPr>
        <w:pStyle w:val="BodyText"/>
        <w:rPr>
          <w:rFonts w:ascii="Arial" w:hAnsi="Arial" w:cs="Arial"/>
          <w:b/>
          <w:bCs/>
          <w:i/>
        </w:rPr>
      </w:pPr>
      <w:r w:rsidRPr="001C0D25">
        <w:rPr>
          <w:rFonts w:ascii="Arial" w:hAnsi="Arial" w:cs="Arial"/>
          <w:b/>
          <w:bCs/>
          <w:i/>
        </w:rPr>
        <w:t>ANEXOS:</w:t>
      </w:r>
    </w:p>
    <w:p w14:paraId="13C008AF" w14:textId="7A4A7D89" w:rsidR="00513A59" w:rsidRDefault="001C0D25" w:rsidP="00513A59">
      <w:pPr>
        <w:pStyle w:val="BodyText"/>
        <w:ind w:left="360"/>
        <w:rPr>
          <w:rFonts w:ascii="Arial" w:hAnsi="Arial" w:cs="Arial"/>
          <w:i/>
        </w:rPr>
      </w:pPr>
      <w:r w:rsidRPr="001C0D25">
        <w:rPr>
          <w:rFonts w:ascii="Arial" w:hAnsi="Arial" w:cs="Arial"/>
          <w:i/>
          <w:noProof/>
        </w:rPr>
        <w:drawing>
          <wp:inline distT="0" distB="0" distL="0" distR="0" wp14:anchorId="16BEF219" wp14:editId="62D077EC">
            <wp:extent cx="5400040" cy="2848610"/>
            <wp:effectExtent l="0" t="0" r="0" b="8890"/>
            <wp:docPr id="17" name="Imagen 1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1A05" w14:textId="77777777" w:rsidR="00513A59" w:rsidRDefault="00513A59" w:rsidP="00513A59">
      <w:pPr>
        <w:pStyle w:val="BodyText"/>
        <w:ind w:left="360"/>
        <w:rPr>
          <w:rFonts w:ascii="Arial" w:hAnsi="Arial" w:cs="Arial"/>
          <w:i/>
        </w:rPr>
      </w:pPr>
    </w:p>
    <w:p w14:paraId="393E4AF5" w14:textId="606DC4F6" w:rsidR="004B4B1A" w:rsidRDefault="004B4B1A" w:rsidP="004B4B1A">
      <w:pPr>
        <w:pStyle w:val="BodyText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(Colaboración por cada uno de los estudiantes del grupo) Los estudiantes que no ingresaron a la reunión ya habían entregado las documentaciones y códigos correspondientes)</w:t>
      </w:r>
    </w:p>
    <w:p w14:paraId="4A131EB3" w14:textId="77777777" w:rsidR="00513A59" w:rsidRDefault="00513A59" w:rsidP="00513A59">
      <w:pPr>
        <w:pStyle w:val="BodyText"/>
        <w:ind w:left="360"/>
        <w:rPr>
          <w:rFonts w:ascii="Arial" w:hAnsi="Arial" w:cs="Arial"/>
          <w:i/>
        </w:rPr>
      </w:pPr>
    </w:p>
    <w:p w14:paraId="6CA3A8B0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4899F9A7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0B21564F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1AF919F6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170A9971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6C466711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11B35A67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19CDA34D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3F5873D5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782C23BE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2B2B5A64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22AC0894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5B5810B2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066215DA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4F4CCD51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1538FF87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5C793E6E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313AC432" w14:textId="77777777" w:rsidR="001C0D25" w:rsidRDefault="001C0D25" w:rsidP="00513A59">
      <w:pPr>
        <w:pStyle w:val="BodyText"/>
        <w:ind w:left="360"/>
        <w:rPr>
          <w:rFonts w:ascii="Arial" w:hAnsi="Arial" w:cs="Arial"/>
          <w:i/>
        </w:rPr>
      </w:pPr>
    </w:p>
    <w:p w14:paraId="03C9A604" w14:textId="77777777" w:rsidR="00513A59" w:rsidRDefault="00513A59" w:rsidP="00513A59">
      <w:pPr>
        <w:pStyle w:val="BodyText"/>
        <w:ind w:left="360"/>
        <w:rPr>
          <w:rFonts w:ascii="Arial" w:hAnsi="Arial" w:cs="Arial"/>
          <w:i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9"/>
        <w:gridCol w:w="1830"/>
        <w:gridCol w:w="1549"/>
        <w:gridCol w:w="1407"/>
        <w:gridCol w:w="1268"/>
        <w:gridCol w:w="700"/>
        <w:gridCol w:w="630"/>
      </w:tblGrid>
      <w:tr w:rsidR="00513A59" w:rsidRPr="007B5F67" w14:paraId="18BFB948" w14:textId="77777777" w:rsidTr="00A91E82">
        <w:tc>
          <w:tcPr>
            <w:tcW w:w="9356" w:type="dxa"/>
            <w:gridSpan w:val="6"/>
            <w:shd w:val="clear" w:color="auto" w:fill="A6A6A6"/>
            <w:vAlign w:val="center"/>
          </w:tcPr>
          <w:p w14:paraId="7B1B83B3" w14:textId="77777777" w:rsidR="00513A59" w:rsidRPr="007B5F67" w:rsidRDefault="00513A59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699874A4" w14:textId="2C5BE1D6" w:rsidR="00513A59" w:rsidRPr="007B5F67" w:rsidRDefault="00513A59" w:rsidP="00A91E8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FA6241">
              <w:rPr>
                <w:rFonts w:ascii="Arial" w:hAnsi="Arial" w:cs="Arial"/>
                <w:b/>
                <w:sz w:val="24"/>
                <w:szCs w:val="24"/>
              </w:rPr>
              <w:t>4</w:t>
            </w:r>
            <w:r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0A7C76" w:rsidRPr="007B5F67" w14:paraId="354E5690" w14:textId="77777777" w:rsidTr="00A91E82">
        <w:tc>
          <w:tcPr>
            <w:tcW w:w="2552" w:type="dxa"/>
            <w:shd w:val="clear" w:color="auto" w:fill="D9D9D9"/>
            <w:vAlign w:val="center"/>
          </w:tcPr>
          <w:p w14:paraId="0E33C2BF" w14:textId="77777777" w:rsidR="00513A59" w:rsidRPr="007B5F67" w:rsidRDefault="00513A59" w:rsidP="00A91E8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72C2C6B7" w14:textId="1DC88D2D" w:rsidR="00513A59" w:rsidRPr="008A3425" w:rsidRDefault="00E013F7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Revisión Final</w:t>
            </w:r>
          </w:p>
        </w:tc>
      </w:tr>
      <w:tr w:rsidR="000A7C76" w:rsidRPr="007B5F67" w14:paraId="54657DDD" w14:textId="77777777" w:rsidTr="00A91E82">
        <w:tc>
          <w:tcPr>
            <w:tcW w:w="2552" w:type="dxa"/>
            <w:shd w:val="clear" w:color="auto" w:fill="D9D9D9"/>
            <w:vAlign w:val="center"/>
          </w:tcPr>
          <w:p w14:paraId="195BA45D" w14:textId="77777777" w:rsidR="00513A59" w:rsidRPr="007B5F67" w:rsidRDefault="00513A59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6BBD334A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</w:p>
        </w:tc>
      </w:tr>
      <w:tr w:rsidR="000A7C76" w:rsidRPr="007B5F67" w14:paraId="17E434BC" w14:textId="77777777" w:rsidTr="00A91E82">
        <w:tc>
          <w:tcPr>
            <w:tcW w:w="2552" w:type="dxa"/>
            <w:shd w:val="clear" w:color="auto" w:fill="D9D9D9"/>
            <w:vAlign w:val="center"/>
          </w:tcPr>
          <w:p w14:paraId="549A7B59" w14:textId="77777777" w:rsidR="00513A59" w:rsidRPr="007B5F67" w:rsidRDefault="00513A59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457AED08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0A7C76" w:rsidRPr="007B5F67" w14:paraId="520C4FB2" w14:textId="77777777" w:rsidTr="00A91E82">
        <w:tc>
          <w:tcPr>
            <w:tcW w:w="2552" w:type="dxa"/>
            <w:shd w:val="clear" w:color="auto" w:fill="D9D9D9"/>
            <w:vAlign w:val="center"/>
          </w:tcPr>
          <w:p w14:paraId="28C7C832" w14:textId="77777777" w:rsidR="00513A59" w:rsidRPr="007B5F67" w:rsidRDefault="00513A59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1357ECF9" w14:textId="2A6112CA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2</w:t>
            </w:r>
            <w:r w:rsidR="00FA6241">
              <w:rPr>
                <w:rFonts w:ascii="Arial" w:hAnsi="Arial" w:cs="Arial"/>
                <w:iCs/>
              </w:rPr>
              <w:t>7</w:t>
            </w:r>
            <w:r>
              <w:rPr>
                <w:rFonts w:ascii="Arial" w:hAnsi="Arial" w:cs="Arial"/>
                <w:iCs/>
              </w:rPr>
              <w:t xml:space="preserve"> </w:t>
            </w:r>
            <w:proofErr w:type="gramStart"/>
            <w:r>
              <w:rPr>
                <w:rFonts w:ascii="Arial" w:hAnsi="Arial" w:cs="Arial"/>
                <w:iCs/>
              </w:rPr>
              <w:t>Febrero</w:t>
            </w:r>
            <w:proofErr w:type="gramEnd"/>
            <w:r>
              <w:rPr>
                <w:rFonts w:ascii="Arial" w:hAnsi="Arial" w:cs="Arial"/>
                <w:iCs/>
              </w:rPr>
              <w:t xml:space="preserve"> 2023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2F2AD8E3" w14:textId="77777777" w:rsidR="00513A59" w:rsidRPr="007B5F67" w:rsidRDefault="00513A59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19CF3A6F" w14:textId="124DF540" w:rsidR="00513A59" w:rsidRPr="007B5F67" w:rsidRDefault="00513A59" w:rsidP="00A91E8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0A7C76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:</w:t>
            </w:r>
            <w:r w:rsidR="000A7C76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3E01701E" w14:textId="77777777" w:rsidR="00513A59" w:rsidRPr="007B5F67" w:rsidRDefault="00513A59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583706CA" w14:textId="5CAE82E1" w:rsidR="00513A59" w:rsidRPr="008A3425" w:rsidRDefault="000A7C76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22</w:t>
            </w:r>
            <w:r w:rsidR="00513A59" w:rsidRPr="008A3425">
              <w:rPr>
                <w:rFonts w:ascii="Arial" w:hAnsi="Arial" w:cs="Arial"/>
                <w:iCs/>
              </w:rPr>
              <w:t>:</w:t>
            </w:r>
            <w:r>
              <w:rPr>
                <w:rFonts w:ascii="Arial" w:hAnsi="Arial" w:cs="Arial"/>
                <w:iCs/>
              </w:rPr>
              <w:t>45</w:t>
            </w:r>
            <w:r w:rsidR="00513A59" w:rsidRPr="008A3425">
              <w:rPr>
                <w:rFonts w:ascii="Arial" w:hAnsi="Arial" w:cs="Arial"/>
                <w:iCs/>
              </w:rPr>
              <w:t xml:space="preserve"> </w:t>
            </w:r>
            <w:r w:rsidR="00513A59">
              <w:rPr>
                <w:rFonts w:ascii="Arial" w:hAnsi="Arial" w:cs="Arial"/>
                <w:iCs/>
              </w:rPr>
              <w:t>p</w:t>
            </w:r>
            <w:r w:rsidR="00513A59" w:rsidRPr="008A3425">
              <w:rPr>
                <w:rFonts w:ascii="Arial" w:hAnsi="Arial" w:cs="Arial"/>
                <w:iCs/>
              </w:rPr>
              <w:t>m</w:t>
            </w:r>
          </w:p>
        </w:tc>
      </w:tr>
      <w:tr w:rsidR="000A7C76" w:rsidRPr="007B5F67" w14:paraId="4B909C68" w14:textId="77777777" w:rsidTr="00A91E82">
        <w:tc>
          <w:tcPr>
            <w:tcW w:w="2552" w:type="dxa"/>
            <w:shd w:val="clear" w:color="auto" w:fill="D9D9D9"/>
            <w:vAlign w:val="center"/>
          </w:tcPr>
          <w:p w14:paraId="3D5A311D" w14:textId="77777777" w:rsidR="00513A59" w:rsidRPr="007B5F67" w:rsidRDefault="00513A59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481AEA05" w14:textId="48B53824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Plataforma WhatsApp-</w:t>
            </w:r>
            <w:proofErr w:type="gramStart"/>
            <w:r>
              <w:rPr>
                <w:rFonts w:ascii="Arial" w:hAnsi="Arial" w:cs="Arial"/>
                <w:iCs/>
              </w:rPr>
              <w:t>Zoom</w:t>
            </w:r>
            <w:proofErr w:type="gramEnd"/>
          </w:p>
        </w:tc>
      </w:tr>
      <w:tr w:rsidR="000A7C76" w:rsidRPr="007B5F67" w14:paraId="160EA7E9" w14:textId="77777777" w:rsidTr="00A91E82">
        <w:tc>
          <w:tcPr>
            <w:tcW w:w="2552" w:type="dxa"/>
            <w:shd w:val="clear" w:color="auto" w:fill="D9D9D9"/>
            <w:vAlign w:val="center"/>
          </w:tcPr>
          <w:p w14:paraId="05CD0C6A" w14:textId="77777777" w:rsidR="00513A59" w:rsidRPr="007B5F67" w:rsidRDefault="00513A59" w:rsidP="00A91E82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2661EEB0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Word-Bloc de Notas-Visual Studio</w:t>
            </w:r>
          </w:p>
        </w:tc>
      </w:tr>
    </w:tbl>
    <w:p w14:paraId="198AC104" w14:textId="77777777" w:rsidR="00513A59" w:rsidRDefault="00513A59" w:rsidP="00513A59">
      <w:pPr>
        <w:pStyle w:val="BodyText"/>
        <w:ind w:left="360"/>
        <w:rPr>
          <w:rFonts w:ascii="Arial" w:hAnsi="Arial" w:cs="Arial"/>
          <w:i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513A59" w:rsidRPr="007B5F67" w14:paraId="531CDEB1" w14:textId="77777777" w:rsidTr="00A91E82">
        <w:tc>
          <w:tcPr>
            <w:tcW w:w="9923" w:type="dxa"/>
            <w:gridSpan w:val="3"/>
            <w:shd w:val="clear" w:color="auto" w:fill="A6A6A6"/>
          </w:tcPr>
          <w:p w14:paraId="12D010B0" w14:textId="77777777" w:rsidR="00513A59" w:rsidRPr="007B5F67" w:rsidRDefault="00513A59" w:rsidP="00A91E82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513A59" w:rsidRPr="007B5F67" w14:paraId="0B149DFE" w14:textId="77777777" w:rsidTr="00A91E82">
        <w:tc>
          <w:tcPr>
            <w:tcW w:w="3340" w:type="dxa"/>
            <w:shd w:val="clear" w:color="auto" w:fill="D9D9D9"/>
          </w:tcPr>
          <w:p w14:paraId="15981355" w14:textId="77777777" w:rsidR="00513A59" w:rsidRPr="007B5F67" w:rsidRDefault="00513A59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062A4DFE" w14:textId="77777777" w:rsidR="00513A59" w:rsidRPr="007B5F67" w:rsidRDefault="00513A59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1FFEBFE6" w14:textId="77777777" w:rsidR="00513A59" w:rsidRPr="007B5F67" w:rsidRDefault="00513A59" w:rsidP="00A91E82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513A59" w:rsidRPr="008A3425" w14:paraId="7A14ACD2" w14:textId="77777777" w:rsidTr="00A91E82">
        <w:tc>
          <w:tcPr>
            <w:tcW w:w="3340" w:type="dxa"/>
          </w:tcPr>
          <w:p w14:paraId="30FDDF08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166213DF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4BA0FCF2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</w:p>
        </w:tc>
      </w:tr>
      <w:tr w:rsidR="00513A59" w:rsidRPr="008A3425" w14:paraId="4A287449" w14:textId="77777777" w:rsidTr="00A91E82">
        <w:tc>
          <w:tcPr>
            <w:tcW w:w="3340" w:type="dxa"/>
          </w:tcPr>
          <w:p w14:paraId="0636FD7D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06A74801" w14:textId="77777777" w:rsidR="00513A59" w:rsidRPr="00EE580B" w:rsidRDefault="00513A59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5A820C8D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</w:p>
        </w:tc>
      </w:tr>
      <w:tr w:rsidR="00513A59" w:rsidRPr="008A3425" w14:paraId="6952ECAB" w14:textId="77777777" w:rsidTr="00A91E82">
        <w:tc>
          <w:tcPr>
            <w:tcW w:w="3340" w:type="dxa"/>
          </w:tcPr>
          <w:p w14:paraId="0D01E00D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1BFD09CC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556D9DFE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</w:p>
        </w:tc>
      </w:tr>
      <w:tr w:rsidR="00513A59" w:rsidRPr="008A3425" w14:paraId="6CF51AA3" w14:textId="77777777" w:rsidTr="00A91E82">
        <w:tc>
          <w:tcPr>
            <w:tcW w:w="3340" w:type="dxa"/>
          </w:tcPr>
          <w:p w14:paraId="2D4E3C55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2D6D450C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53FEB1BA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</w:p>
        </w:tc>
      </w:tr>
      <w:tr w:rsidR="00513A59" w:rsidRPr="008A3425" w14:paraId="0135EF34" w14:textId="77777777" w:rsidTr="00A91E82">
        <w:tc>
          <w:tcPr>
            <w:tcW w:w="3340" w:type="dxa"/>
          </w:tcPr>
          <w:p w14:paraId="120BD8E7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6B8CC8CB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12FFFA67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</w:p>
        </w:tc>
      </w:tr>
      <w:tr w:rsidR="00513A59" w:rsidRPr="008A3425" w14:paraId="6402ACC2" w14:textId="77777777" w:rsidTr="00A91E82">
        <w:tc>
          <w:tcPr>
            <w:tcW w:w="3340" w:type="dxa"/>
          </w:tcPr>
          <w:p w14:paraId="0D2650B2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11F275FD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1DA5282B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</w:p>
        </w:tc>
      </w:tr>
      <w:tr w:rsidR="00513A59" w:rsidRPr="008A3425" w14:paraId="0CD1B101" w14:textId="77777777" w:rsidTr="00A91E82">
        <w:tc>
          <w:tcPr>
            <w:tcW w:w="3340" w:type="dxa"/>
          </w:tcPr>
          <w:p w14:paraId="55AA7A56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08240DF6" w14:textId="77777777" w:rsidR="00513A59" w:rsidRPr="00EE580B" w:rsidRDefault="00513A59" w:rsidP="00A91E82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6A384C3D" w14:textId="77777777" w:rsidR="00513A59" w:rsidRPr="008A3425" w:rsidRDefault="00513A59" w:rsidP="00A91E82">
            <w:pPr>
              <w:rPr>
                <w:rFonts w:ascii="Arial" w:hAnsi="Arial" w:cs="Arial"/>
                <w:iCs/>
              </w:rPr>
            </w:pPr>
          </w:p>
        </w:tc>
      </w:tr>
    </w:tbl>
    <w:p w14:paraId="318D3FA9" w14:textId="77777777" w:rsidR="00513A59" w:rsidRDefault="00513A59" w:rsidP="00513A59">
      <w:pPr>
        <w:pStyle w:val="BodyText"/>
        <w:ind w:left="360"/>
        <w:rPr>
          <w:rFonts w:ascii="Arial" w:hAnsi="Arial" w:cs="Arial"/>
          <w:i/>
        </w:rPr>
      </w:pPr>
    </w:p>
    <w:p w14:paraId="668422CF" w14:textId="77777777" w:rsidR="00FA6241" w:rsidRPr="007B5F67" w:rsidRDefault="00FA6241" w:rsidP="00FA6241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76384493" w14:textId="2C138F69" w:rsidR="00FA6241" w:rsidRPr="00A91E82" w:rsidRDefault="00E013F7" w:rsidP="00FA6241">
      <w:pPr>
        <w:pStyle w:val="BodyText"/>
        <w:spacing w:before="120"/>
        <w:rPr>
          <w:rFonts w:ascii="Arial" w:hAnsi="Arial" w:cs="Arial"/>
          <w:b/>
          <w:bCs/>
          <w:i/>
        </w:rPr>
      </w:pPr>
      <w:r>
        <w:rPr>
          <w:rFonts w:ascii="Arial" w:hAnsi="Arial" w:cs="Arial"/>
          <w:i/>
        </w:rPr>
        <w:t>Revisión</w:t>
      </w:r>
      <w:r w:rsidR="000A7C76">
        <w:rPr>
          <w:rFonts w:ascii="Arial" w:hAnsi="Arial" w:cs="Arial"/>
          <w:i/>
        </w:rPr>
        <w:t xml:space="preserve"> final antes de la entrega del proyecto y subida al repositorio</w:t>
      </w:r>
      <w:r>
        <w:rPr>
          <w:rFonts w:ascii="Arial" w:hAnsi="Arial" w:cs="Arial"/>
          <w:i/>
        </w:rPr>
        <w:t>.</w:t>
      </w:r>
      <w:r w:rsidR="002A1947">
        <w:rPr>
          <w:rFonts w:ascii="Arial" w:hAnsi="Arial" w:cs="Arial"/>
          <w:i/>
        </w:rPr>
        <w:t xml:space="preserve"> </w:t>
      </w:r>
      <w:r w:rsidR="002A1947" w:rsidRPr="00A91E82">
        <w:rPr>
          <w:rFonts w:ascii="Arial" w:hAnsi="Arial" w:cs="Arial"/>
          <w:b/>
          <w:bCs/>
          <w:i/>
        </w:rPr>
        <w:t>Fase 2 del proyecto 96%.</w:t>
      </w:r>
    </w:p>
    <w:p w14:paraId="67ABB263" w14:textId="77777777" w:rsidR="00FA6241" w:rsidRPr="001B2A73" w:rsidRDefault="00FA6241" w:rsidP="00FA6241">
      <w:pPr>
        <w:pStyle w:val="BodyText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562F74B0" w14:textId="19785C07" w:rsidR="00FA6241" w:rsidRDefault="00FA6241" w:rsidP="00D81FC7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Revisión por parte del líder del grupo</w:t>
      </w:r>
      <w:r w:rsidR="00D81FC7">
        <w:rPr>
          <w:rFonts w:ascii="Arial" w:hAnsi="Arial" w:cs="Arial"/>
          <w:i/>
        </w:rPr>
        <w:t xml:space="preserve"> para la entrega final del proyecto</w:t>
      </w:r>
      <w:r w:rsidR="00E933DB">
        <w:rPr>
          <w:rFonts w:ascii="Arial" w:hAnsi="Arial" w:cs="Arial"/>
          <w:i/>
        </w:rPr>
        <w:t>.</w:t>
      </w:r>
    </w:p>
    <w:p w14:paraId="77F8B8FF" w14:textId="1E11E200" w:rsidR="00E933DB" w:rsidRDefault="00E933DB" w:rsidP="00D81FC7">
      <w:pPr>
        <w:pStyle w:val="BodyText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Subida de la documentación y los diferentes archivos de códigos a la plataforma GitHub.</w:t>
      </w:r>
    </w:p>
    <w:p w14:paraId="42828CD7" w14:textId="69D8D383" w:rsidR="00E933DB" w:rsidRDefault="00E933DB" w:rsidP="00E933DB">
      <w:pPr>
        <w:pStyle w:val="BodyText"/>
        <w:ind w:left="360"/>
        <w:rPr>
          <w:rFonts w:ascii="Arial" w:hAnsi="Arial" w:cs="Arial"/>
          <w:b/>
          <w:bCs/>
          <w:i/>
        </w:rPr>
      </w:pPr>
      <w:r w:rsidRPr="00E933DB">
        <w:rPr>
          <w:rFonts w:ascii="Arial" w:hAnsi="Arial" w:cs="Arial"/>
          <w:b/>
          <w:bCs/>
          <w:i/>
        </w:rPr>
        <w:t>ANEXOS</w:t>
      </w:r>
      <w:r>
        <w:rPr>
          <w:rFonts w:ascii="Arial" w:hAnsi="Arial" w:cs="Arial"/>
          <w:b/>
          <w:bCs/>
          <w:i/>
        </w:rPr>
        <w:t>:</w:t>
      </w:r>
    </w:p>
    <w:p w14:paraId="667DED1E" w14:textId="77777777" w:rsidR="00E933DB" w:rsidRDefault="00E933DB" w:rsidP="00E933DB">
      <w:pPr>
        <w:pStyle w:val="BodyText"/>
        <w:ind w:left="360"/>
        <w:rPr>
          <w:rFonts w:ascii="Arial" w:hAnsi="Arial" w:cs="Arial"/>
          <w:b/>
          <w:bCs/>
          <w:i/>
        </w:rPr>
      </w:pPr>
    </w:p>
    <w:p w14:paraId="4CED1151" w14:textId="77777777" w:rsidR="00E933DB" w:rsidRDefault="00E933DB" w:rsidP="00E933DB">
      <w:pPr>
        <w:pStyle w:val="BodyText"/>
        <w:ind w:left="360"/>
        <w:rPr>
          <w:rFonts w:ascii="Arial" w:hAnsi="Arial" w:cs="Arial"/>
          <w:b/>
          <w:bCs/>
          <w:i/>
        </w:rPr>
      </w:pPr>
    </w:p>
    <w:p w14:paraId="425730A9" w14:textId="77777777" w:rsidR="00E933DB" w:rsidRDefault="00E933DB" w:rsidP="00E933DB">
      <w:pPr>
        <w:pStyle w:val="BodyText"/>
        <w:ind w:left="360"/>
        <w:rPr>
          <w:rFonts w:ascii="Arial" w:hAnsi="Arial" w:cs="Arial"/>
          <w:b/>
          <w:bCs/>
          <w:i/>
        </w:rPr>
      </w:pPr>
    </w:p>
    <w:p w14:paraId="68A36BAA" w14:textId="77777777" w:rsidR="00E933DB" w:rsidRDefault="00E933DB" w:rsidP="00E933DB">
      <w:pPr>
        <w:pStyle w:val="BodyText"/>
        <w:ind w:left="360"/>
        <w:rPr>
          <w:rFonts w:ascii="Arial" w:hAnsi="Arial" w:cs="Arial"/>
          <w:b/>
          <w:bCs/>
          <w:i/>
        </w:rPr>
      </w:pPr>
    </w:p>
    <w:p w14:paraId="4DB831D8" w14:textId="3885FE9B" w:rsidR="00E933DB" w:rsidRDefault="005C2244" w:rsidP="009800FB">
      <w:pPr>
        <w:pStyle w:val="BodyText"/>
        <w:ind w:left="360"/>
        <w:jc w:val="center"/>
        <w:rPr>
          <w:rFonts w:ascii="Arial" w:hAnsi="Arial" w:cs="Arial"/>
          <w:b/>
          <w:bCs/>
          <w:i/>
        </w:rPr>
      </w:pPr>
      <w:r w:rsidRPr="005C2244">
        <w:rPr>
          <w:rFonts w:ascii="Arial" w:hAnsi="Arial" w:cs="Arial"/>
          <w:b/>
          <w:bCs/>
          <w:i/>
          <w:noProof/>
        </w:rPr>
        <w:drawing>
          <wp:inline distT="0" distB="0" distL="0" distR="0" wp14:anchorId="078561A5" wp14:editId="22FFA88C">
            <wp:extent cx="2184512" cy="2476627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029F" w14:textId="77777777" w:rsidR="005C2244" w:rsidRDefault="005C2244" w:rsidP="005C2244">
      <w:pPr>
        <w:pStyle w:val="BodyText"/>
        <w:ind w:left="360"/>
        <w:rPr>
          <w:rFonts w:ascii="Arial" w:hAnsi="Arial" w:cs="Arial"/>
          <w:b/>
          <w:bCs/>
          <w:i/>
        </w:rPr>
      </w:pPr>
    </w:p>
    <w:p w14:paraId="64827C7C" w14:textId="4B3FE669" w:rsidR="009800FB" w:rsidRDefault="001C3DA5" w:rsidP="009800FB">
      <w:pPr>
        <w:pStyle w:val="BodyText"/>
        <w:ind w:left="360"/>
        <w:rPr>
          <w:rFonts w:ascii="Arial" w:hAnsi="Arial" w:cs="Arial"/>
          <w:b/>
          <w:bCs/>
          <w:i/>
        </w:rPr>
      </w:pPr>
      <w:r w:rsidRPr="001C3DA5">
        <w:rPr>
          <w:rFonts w:ascii="Arial" w:hAnsi="Arial" w:cs="Arial"/>
          <w:b/>
          <w:bCs/>
          <w:i/>
          <w:noProof/>
        </w:rPr>
        <w:drawing>
          <wp:inline distT="0" distB="0" distL="0" distR="0" wp14:anchorId="6D771ED0" wp14:editId="307F70DD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5892" w14:textId="5769675B" w:rsidR="001C3DA5" w:rsidRPr="00E933DB" w:rsidRDefault="004D62D1" w:rsidP="009800FB">
      <w:pPr>
        <w:pStyle w:val="BodyText"/>
        <w:ind w:left="360"/>
        <w:rPr>
          <w:rFonts w:ascii="Arial" w:hAnsi="Arial" w:cs="Arial"/>
          <w:b/>
          <w:bCs/>
          <w:i/>
        </w:rPr>
      </w:pPr>
      <w:r w:rsidRPr="004D62D1">
        <w:rPr>
          <w:rFonts w:ascii="Arial" w:hAnsi="Arial" w:cs="Arial"/>
          <w:b/>
          <w:bCs/>
          <w:i/>
          <w:noProof/>
        </w:rPr>
        <w:drawing>
          <wp:inline distT="0" distB="0" distL="0" distR="0" wp14:anchorId="01AF002E" wp14:editId="46303753">
            <wp:extent cx="5400040" cy="3035935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0AF9" w14:textId="000E10E6" w:rsidR="004B4B1A" w:rsidRDefault="004B4B1A" w:rsidP="004B4B1A">
      <w:pPr>
        <w:pStyle w:val="BodyText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(Colaboración por cada uno de los estudiantes del grupo) Los estudiantes que no pudieron ingresar a la reunión, </w:t>
      </w:r>
      <w:r w:rsidR="004D682A">
        <w:rPr>
          <w:rFonts w:ascii="Arial" w:hAnsi="Arial" w:cs="Arial"/>
          <w:b/>
          <w:color w:val="000000"/>
        </w:rPr>
        <w:t>colaboraron vía WhatsApp con sus respectivas partes.</w:t>
      </w:r>
    </w:p>
    <w:p w14:paraId="7AF7C3A2" w14:textId="77777777" w:rsidR="00FA6241" w:rsidRPr="00311130" w:rsidRDefault="00FA6241" w:rsidP="00513A59">
      <w:pPr>
        <w:pStyle w:val="BodyText"/>
        <w:ind w:left="360"/>
        <w:rPr>
          <w:rFonts w:ascii="Arial" w:hAnsi="Arial" w:cs="Arial"/>
          <w:i/>
        </w:rPr>
      </w:pPr>
    </w:p>
    <w:sectPr w:rsidR="00FA6241" w:rsidRPr="00311130" w:rsidSect="007B5F67">
      <w:headerReference w:type="default" r:id="rId22"/>
      <w:footerReference w:type="default" r:id="rId23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C67F0" w14:textId="77777777" w:rsidR="00C92824" w:rsidRDefault="00C92824" w:rsidP="00E45455">
      <w:pPr>
        <w:spacing w:after="0" w:line="240" w:lineRule="auto"/>
      </w:pPr>
      <w:r>
        <w:separator/>
      </w:r>
    </w:p>
  </w:endnote>
  <w:endnote w:type="continuationSeparator" w:id="0">
    <w:p w14:paraId="57E46F12" w14:textId="77777777" w:rsidR="00C92824" w:rsidRDefault="00C92824" w:rsidP="00E45455">
      <w:pPr>
        <w:spacing w:after="0" w:line="240" w:lineRule="auto"/>
      </w:pPr>
      <w:r>
        <w:continuationSeparator/>
      </w:r>
    </w:p>
  </w:endnote>
  <w:endnote w:type="continuationNotice" w:id="1">
    <w:p w14:paraId="7B57C654" w14:textId="77777777" w:rsidR="00183B8A" w:rsidRDefault="00183B8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35995" w14:textId="4E4E16E9" w:rsidR="007B5F67" w:rsidRPr="007B5F67" w:rsidRDefault="00C059E1" w:rsidP="007B5F67">
    <w:pPr>
      <w:pStyle w:val="Footer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AE1BE9D" wp14:editId="3D00446E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shapetype w14:anchorId="3E51148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PageNumber"/>
        <w:b/>
        <w:snapToGrid w:val="0"/>
        <w:sz w:val="20"/>
        <w:lang w:val="es-ES_tradnl"/>
      </w:rPr>
      <w:t>B</w:t>
    </w:r>
    <w:r w:rsidR="00891D30" w:rsidRPr="00891D30">
      <w:rPr>
        <w:rStyle w:val="PageNumber"/>
        <w:b/>
        <w:snapToGrid w:val="0"/>
        <w:sz w:val="20"/>
        <w:lang w:val="es-ES_tradnl"/>
      </w:rPr>
      <w:t>ITÁCORA</w:t>
    </w:r>
    <w:r w:rsidR="00891D30">
      <w:rPr>
        <w:rStyle w:val="PageNumber"/>
        <w:b/>
        <w:snapToGrid w:val="0"/>
        <w:sz w:val="20"/>
        <w:lang w:val="es-ES_tradnl"/>
      </w:rPr>
      <w:t xml:space="preserve"> </w:t>
    </w:r>
    <w:r w:rsidR="00891D30" w:rsidRPr="00891D30">
      <w:rPr>
        <w:rStyle w:val="PageNumber"/>
        <w:b/>
        <w:snapToGrid w:val="0"/>
        <w:sz w:val="20"/>
        <w:lang w:val="es-ES_tradnl"/>
      </w:rPr>
      <w:t xml:space="preserve">DE REUNIÓN </w:t>
    </w:r>
    <w:r w:rsidR="006B66B9">
      <w:rPr>
        <w:rStyle w:val="PageNumber"/>
        <w:b/>
        <w:snapToGrid w:val="0"/>
        <w:sz w:val="20"/>
        <w:lang w:val="es-ES_tradnl"/>
      </w:rPr>
      <w:t xml:space="preserve">PARA CURSOS DEL DOCENTE </w:t>
    </w:r>
    <w:proofErr w:type="spellStart"/>
    <w:r w:rsidR="00604B97">
      <w:rPr>
        <w:rStyle w:val="PageNumber"/>
        <w:b/>
        <w:snapToGrid w:val="0"/>
        <w:sz w:val="20"/>
        <w:lang w:val="es-ES_tradnl"/>
      </w:rPr>
      <w:t>Ph.D</w:t>
    </w:r>
    <w:proofErr w:type="spellEnd"/>
    <w:r w:rsidR="00604B97">
      <w:rPr>
        <w:rStyle w:val="PageNumber"/>
        <w:b/>
        <w:snapToGrid w:val="0"/>
        <w:sz w:val="20"/>
        <w:lang w:val="es-ES_tradnl"/>
      </w:rPr>
      <w:t>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PageNumber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D7BD2" w14:textId="77777777" w:rsidR="00C92824" w:rsidRDefault="00C92824" w:rsidP="00E45455">
      <w:pPr>
        <w:spacing w:after="0" w:line="240" w:lineRule="auto"/>
      </w:pPr>
      <w:r>
        <w:separator/>
      </w:r>
    </w:p>
  </w:footnote>
  <w:footnote w:type="continuationSeparator" w:id="0">
    <w:p w14:paraId="5CEB7485" w14:textId="77777777" w:rsidR="00C92824" w:rsidRDefault="00C92824" w:rsidP="00E45455">
      <w:pPr>
        <w:spacing w:after="0" w:line="240" w:lineRule="auto"/>
      </w:pPr>
      <w:r>
        <w:continuationSeparator/>
      </w:r>
    </w:p>
  </w:footnote>
  <w:footnote w:type="continuationNotice" w:id="1">
    <w:p w14:paraId="69E048BB" w14:textId="77777777" w:rsidR="00183B8A" w:rsidRDefault="00183B8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D71F5" w14:textId="36C4BEFF" w:rsidR="006B66B9" w:rsidRPr="006B66B9" w:rsidRDefault="00C059E1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58242" behindDoc="1" locked="0" layoutInCell="1" allowOverlap="1" wp14:anchorId="5F0FE6F1" wp14:editId="2DDA9CF9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>:</w:t>
    </w:r>
    <w:r w:rsidR="00EE580B">
      <w:rPr>
        <w:rFonts w:eastAsia="Times New Roman"/>
        <w:sz w:val="20"/>
        <w:szCs w:val="20"/>
        <w:lang w:eastAsia="ar-SA"/>
      </w:rPr>
      <w:t xml:space="preserve"> B – Agencia de viajes</w:t>
    </w:r>
    <w:r w:rsidR="006B66B9" w:rsidRPr="006B66B9">
      <w:rPr>
        <w:rFonts w:eastAsia="Times New Roman"/>
        <w:sz w:val="20"/>
        <w:szCs w:val="20"/>
        <w:lang w:eastAsia="ar-SA"/>
      </w:rPr>
      <w:t xml:space="preserve">     </w:t>
    </w:r>
  </w:p>
  <w:p w14:paraId="4926C291" w14:textId="5E6A6861" w:rsidR="005206DA" w:rsidRPr="00EF7D63" w:rsidRDefault="00C059E1" w:rsidP="00EF7D63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01B859E" wp14:editId="540F03A2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shapetype w14:anchorId="13A8E8B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EE580B">
      <w:rPr>
        <w:rFonts w:eastAsia="Times New Roman"/>
        <w:sz w:val="20"/>
        <w:szCs w:val="20"/>
        <w:lang w:eastAsia="ar-SA"/>
      </w:rPr>
      <w:t>1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EE580B">
      <w:rPr>
        <w:rFonts w:eastAsia="Times New Roman"/>
        <w:sz w:val="20"/>
        <w:szCs w:val="20"/>
        <w:lang w:eastAsia="ar-SA"/>
      </w:rPr>
      <w:t>---</w:t>
    </w:r>
    <w:r w:rsidR="00891D30">
      <w:t xml:space="preserve"> </w:t>
    </w:r>
    <w:r w:rsidR="00891D30" w:rsidRPr="003C470A">
      <w:rPr>
        <w:b/>
        <w:sz w:val="20"/>
        <w:szCs w:val="20"/>
      </w:rPr>
      <w:t>Proyecto</w:t>
    </w:r>
    <w:r w:rsidR="00891D30" w:rsidRPr="003C470A">
      <w:rPr>
        <w:sz w:val="20"/>
        <w:szCs w:val="20"/>
      </w:rPr>
      <w:t>:</w:t>
    </w:r>
    <w:r w:rsidR="00891D30">
      <w:rPr>
        <w:sz w:val="20"/>
        <w:szCs w:val="20"/>
      </w:rPr>
      <w:t xml:space="preserve"> </w:t>
    </w:r>
    <w:proofErr w:type="spellStart"/>
    <w:r w:rsidR="00891D30">
      <w:rPr>
        <w:sz w:val="20"/>
        <w:szCs w:val="20"/>
      </w:rPr>
      <w:t>xxxx</w:t>
    </w:r>
    <w:proofErr w:type="spellEnd"/>
    <w:r w:rsidR="00891D30">
      <w:rPr>
        <w:sz w:val="20"/>
        <w:szCs w:val="20"/>
      </w:rPr>
      <w:t xml:space="preserve">  </w:t>
    </w:r>
    <w:r w:rsidR="0083363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30C00189"/>
    <w:multiLevelType w:val="hybridMultilevel"/>
    <w:tmpl w:val="462A3CC0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85081"/>
    <w:multiLevelType w:val="multilevel"/>
    <w:tmpl w:val="EEFE105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3" w15:restartNumberingAfterBreak="0">
    <w:nsid w:val="708A2E66"/>
    <w:multiLevelType w:val="hybridMultilevel"/>
    <w:tmpl w:val="92CC0BD6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4606560">
    <w:abstractNumId w:val="2"/>
  </w:num>
  <w:num w:numId="2" w16cid:durableId="278295489">
    <w:abstractNumId w:val="3"/>
  </w:num>
  <w:num w:numId="3" w16cid:durableId="2076973829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9E1"/>
    <w:rsid w:val="00024F9A"/>
    <w:rsid w:val="000366A6"/>
    <w:rsid w:val="000367FB"/>
    <w:rsid w:val="00052AC7"/>
    <w:rsid w:val="00056B20"/>
    <w:rsid w:val="0008481F"/>
    <w:rsid w:val="00085C9A"/>
    <w:rsid w:val="000878BF"/>
    <w:rsid w:val="00091F1C"/>
    <w:rsid w:val="00096EB8"/>
    <w:rsid w:val="000A7C76"/>
    <w:rsid w:val="000B0EBF"/>
    <w:rsid w:val="000B5059"/>
    <w:rsid w:val="000D650E"/>
    <w:rsid w:val="000E2C60"/>
    <w:rsid w:val="000E7E31"/>
    <w:rsid w:val="000F624B"/>
    <w:rsid w:val="0010248F"/>
    <w:rsid w:val="00113EC8"/>
    <w:rsid w:val="001167F7"/>
    <w:rsid w:val="00124FFC"/>
    <w:rsid w:val="00125A21"/>
    <w:rsid w:val="00143C40"/>
    <w:rsid w:val="00143C84"/>
    <w:rsid w:val="001450DD"/>
    <w:rsid w:val="001539C2"/>
    <w:rsid w:val="00156802"/>
    <w:rsid w:val="001757EF"/>
    <w:rsid w:val="00183B8A"/>
    <w:rsid w:val="00185799"/>
    <w:rsid w:val="00197FFC"/>
    <w:rsid w:val="001B2A73"/>
    <w:rsid w:val="001C0502"/>
    <w:rsid w:val="001C0D25"/>
    <w:rsid w:val="001C3DA5"/>
    <w:rsid w:val="001D665B"/>
    <w:rsid w:val="001E4151"/>
    <w:rsid w:val="001E56F6"/>
    <w:rsid w:val="001E6609"/>
    <w:rsid w:val="001E7049"/>
    <w:rsid w:val="00202347"/>
    <w:rsid w:val="00202B84"/>
    <w:rsid w:val="002038BD"/>
    <w:rsid w:val="002043BD"/>
    <w:rsid w:val="002122D5"/>
    <w:rsid w:val="002236AE"/>
    <w:rsid w:val="00223C8D"/>
    <w:rsid w:val="002273CB"/>
    <w:rsid w:val="00231885"/>
    <w:rsid w:val="00232234"/>
    <w:rsid w:val="002350C9"/>
    <w:rsid w:val="0024027B"/>
    <w:rsid w:val="002537F3"/>
    <w:rsid w:val="0026791B"/>
    <w:rsid w:val="0027184A"/>
    <w:rsid w:val="00271E5D"/>
    <w:rsid w:val="00283781"/>
    <w:rsid w:val="00284CE4"/>
    <w:rsid w:val="002902DF"/>
    <w:rsid w:val="002914D3"/>
    <w:rsid w:val="00291C9F"/>
    <w:rsid w:val="0029753F"/>
    <w:rsid w:val="002A1947"/>
    <w:rsid w:val="002B06D8"/>
    <w:rsid w:val="002C2456"/>
    <w:rsid w:val="002C2AA7"/>
    <w:rsid w:val="002C3176"/>
    <w:rsid w:val="002D5DBA"/>
    <w:rsid w:val="002D769B"/>
    <w:rsid w:val="002D7C6D"/>
    <w:rsid w:val="002E02DC"/>
    <w:rsid w:val="002E194B"/>
    <w:rsid w:val="002E2A3F"/>
    <w:rsid w:val="002E5172"/>
    <w:rsid w:val="002E58F7"/>
    <w:rsid w:val="002F6B0A"/>
    <w:rsid w:val="00302012"/>
    <w:rsid w:val="00311130"/>
    <w:rsid w:val="003309AE"/>
    <w:rsid w:val="003316B1"/>
    <w:rsid w:val="003511E2"/>
    <w:rsid w:val="00365726"/>
    <w:rsid w:val="00367881"/>
    <w:rsid w:val="003708B3"/>
    <w:rsid w:val="003711B6"/>
    <w:rsid w:val="003913F8"/>
    <w:rsid w:val="003B184F"/>
    <w:rsid w:val="003C3B58"/>
    <w:rsid w:val="003E2F6F"/>
    <w:rsid w:val="003E625B"/>
    <w:rsid w:val="003F1E57"/>
    <w:rsid w:val="003F7273"/>
    <w:rsid w:val="00400B6E"/>
    <w:rsid w:val="0041055C"/>
    <w:rsid w:val="0042754F"/>
    <w:rsid w:val="004321C1"/>
    <w:rsid w:val="00434300"/>
    <w:rsid w:val="004405E1"/>
    <w:rsid w:val="00447B32"/>
    <w:rsid w:val="0045669B"/>
    <w:rsid w:val="00470D86"/>
    <w:rsid w:val="00471D49"/>
    <w:rsid w:val="004928E2"/>
    <w:rsid w:val="0049778C"/>
    <w:rsid w:val="004A70AF"/>
    <w:rsid w:val="004A72FC"/>
    <w:rsid w:val="004B4B1A"/>
    <w:rsid w:val="004B5227"/>
    <w:rsid w:val="004C1F48"/>
    <w:rsid w:val="004C3495"/>
    <w:rsid w:val="004C3BA6"/>
    <w:rsid w:val="004C53BB"/>
    <w:rsid w:val="004C7B5C"/>
    <w:rsid w:val="004D6278"/>
    <w:rsid w:val="004D62D1"/>
    <w:rsid w:val="004D682A"/>
    <w:rsid w:val="004D728F"/>
    <w:rsid w:val="004E11F6"/>
    <w:rsid w:val="004E2004"/>
    <w:rsid w:val="004E7441"/>
    <w:rsid w:val="00500A51"/>
    <w:rsid w:val="005030F3"/>
    <w:rsid w:val="00510016"/>
    <w:rsid w:val="0051250E"/>
    <w:rsid w:val="00512B83"/>
    <w:rsid w:val="00513A59"/>
    <w:rsid w:val="00514448"/>
    <w:rsid w:val="005206DA"/>
    <w:rsid w:val="005254BC"/>
    <w:rsid w:val="00526051"/>
    <w:rsid w:val="00542197"/>
    <w:rsid w:val="00547750"/>
    <w:rsid w:val="0056524F"/>
    <w:rsid w:val="00576DE8"/>
    <w:rsid w:val="00584D8A"/>
    <w:rsid w:val="005A1D3F"/>
    <w:rsid w:val="005A7C60"/>
    <w:rsid w:val="005B0BF2"/>
    <w:rsid w:val="005C0016"/>
    <w:rsid w:val="005C134D"/>
    <w:rsid w:val="005C2244"/>
    <w:rsid w:val="005C7A71"/>
    <w:rsid w:val="005D1A84"/>
    <w:rsid w:val="005E08DB"/>
    <w:rsid w:val="005F1B00"/>
    <w:rsid w:val="005F23A9"/>
    <w:rsid w:val="00601953"/>
    <w:rsid w:val="00604B97"/>
    <w:rsid w:val="006061D3"/>
    <w:rsid w:val="00616B39"/>
    <w:rsid w:val="00620725"/>
    <w:rsid w:val="00625118"/>
    <w:rsid w:val="00632F26"/>
    <w:rsid w:val="0063368E"/>
    <w:rsid w:val="00641F07"/>
    <w:rsid w:val="00644500"/>
    <w:rsid w:val="00660730"/>
    <w:rsid w:val="006653B0"/>
    <w:rsid w:val="006664A2"/>
    <w:rsid w:val="00667D1D"/>
    <w:rsid w:val="00675991"/>
    <w:rsid w:val="00696774"/>
    <w:rsid w:val="006A5A6B"/>
    <w:rsid w:val="006B1F09"/>
    <w:rsid w:val="006B66B9"/>
    <w:rsid w:val="006C4042"/>
    <w:rsid w:val="006D099D"/>
    <w:rsid w:val="006F7C05"/>
    <w:rsid w:val="00702CCA"/>
    <w:rsid w:val="00705984"/>
    <w:rsid w:val="00711199"/>
    <w:rsid w:val="00711875"/>
    <w:rsid w:val="00712D96"/>
    <w:rsid w:val="0071372D"/>
    <w:rsid w:val="0071520F"/>
    <w:rsid w:val="00724BE7"/>
    <w:rsid w:val="0073148D"/>
    <w:rsid w:val="00743806"/>
    <w:rsid w:val="0074796C"/>
    <w:rsid w:val="0076053B"/>
    <w:rsid w:val="00775913"/>
    <w:rsid w:val="0079269E"/>
    <w:rsid w:val="00792FB6"/>
    <w:rsid w:val="00796ABB"/>
    <w:rsid w:val="007A6A08"/>
    <w:rsid w:val="007B5F67"/>
    <w:rsid w:val="007D2C57"/>
    <w:rsid w:val="007E46DD"/>
    <w:rsid w:val="007F0327"/>
    <w:rsid w:val="007F53A8"/>
    <w:rsid w:val="00833634"/>
    <w:rsid w:val="00834246"/>
    <w:rsid w:val="00841F13"/>
    <w:rsid w:val="008457DA"/>
    <w:rsid w:val="00850DA0"/>
    <w:rsid w:val="00856A28"/>
    <w:rsid w:val="00865FF3"/>
    <w:rsid w:val="008722F0"/>
    <w:rsid w:val="008865D5"/>
    <w:rsid w:val="0088780C"/>
    <w:rsid w:val="00891D30"/>
    <w:rsid w:val="0089398B"/>
    <w:rsid w:val="008A066E"/>
    <w:rsid w:val="008A3425"/>
    <w:rsid w:val="008A7F98"/>
    <w:rsid w:val="008B0C13"/>
    <w:rsid w:val="008B3610"/>
    <w:rsid w:val="008C1241"/>
    <w:rsid w:val="008C4B72"/>
    <w:rsid w:val="008D0AD0"/>
    <w:rsid w:val="008E4E6E"/>
    <w:rsid w:val="008E592C"/>
    <w:rsid w:val="008E6F61"/>
    <w:rsid w:val="008F1D86"/>
    <w:rsid w:val="008F5F84"/>
    <w:rsid w:val="009014CF"/>
    <w:rsid w:val="00907666"/>
    <w:rsid w:val="009247FB"/>
    <w:rsid w:val="00942041"/>
    <w:rsid w:val="00943C25"/>
    <w:rsid w:val="00951221"/>
    <w:rsid w:val="00951BB8"/>
    <w:rsid w:val="009669C8"/>
    <w:rsid w:val="00971569"/>
    <w:rsid w:val="009800FB"/>
    <w:rsid w:val="00981A50"/>
    <w:rsid w:val="00983E27"/>
    <w:rsid w:val="0099066F"/>
    <w:rsid w:val="009951AE"/>
    <w:rsid w:val="00997088"/>
    <w:rsid w:val="009C78F4"/>
    <w:rsid w:val="009D421A"/>
    <w:rsid w:val="009D67B6"/>
    <w:rsid w:val="009E3E0C"/>
    <w:rsid w:val="009E53D1"/>
    <w:rsid w:val="009F3B71"/>
    <w:rsid w:val="00A03EC0"/>
    <w:rsid w:val="00A051F5"/>
    <w:rsid w:val="00A067D0"/>
    <w:rsid w:val="00A15B5C"/>
    <w:rsid w:val="00A23CA0"/>
    <w:rsid w:val="00A262E1"/>
    <w:rsid w:val="00A355B1"/>
    <w:rsid w:val="00A41A7A"/>
    <w:rsid w:val="00A46BB1"/>
    <w:rsid w:val="00A542F4"/>
    <w:rsid w:val="00A6544E"/>
    <w:rsid w:val="00A75186"/>
    <w:rsid w:val="00A84EB3"/>
    <w:rsid w:val="00A91E82"/>
    <w:rsid w:val="00A91FD9"/>
    <w:rsid w:val="00AA3C8F"/>
    <w:rsid w:val="00AB16D8"/>
    <w:rsid w:val="00AB304D"/>
    <w:rsid w:val="00AC507D"/>
    <w:rsid w:val="00AD6367"/>
    <w:rsid w:val="00AE0B4B"/>
    <w:rsid w:val="00AE45C1"/>
    <w:rsid w:val="00AE6717"/>
    <w:rsid w:val="00AF28BD"/>
    <w:rsid w:val="00AF2AF5"/>
    <w:rsid w:val="00B00029"/>
    <w:rsid w:val="00B151D3"/>
    <w:rsid w:val="00B1787C"/>
    <w:rsid w:val="00B210F7"/>
    <w:rsid w:val="00B32147"/>
    <w:rsid w:val="00B35D62"/>
    <w:rsid w:val="00B43F93"/>
    <w:rsid w:val="00B460E6"/>
    <w:rsid w:val="00B562B4"/>
    <w:rsid w:val="00B733C2"/>
    <w:rsid w:val="00B80C64"/>
    <w:rsid w:val="00BA5A27"/>
    <w:rsid w:val="00BD1EA3"/>
    <w:rsid w:val="00BD2C9A"/>
    <w:rsid w:val="00BD608D"/>
    <w:rsid w:val="00BD7DED"/>
    <w:rsid w:val="00BF1FA4"/>
    <w:rsid w:val="00C059E1"/>
    <w:rsid w:val="00C27C14"/>
    <w:rsid w:val="00C37DF9"/>
    <w:rsid w:val="00C54623"/>
    <w:rsid w:val="00C54BBF"/>
    <w:rsid w:val="00C65E76"/>
    <w:rsid w:val="00C70B59"/>
    <w:rsid w:val="00C72032"/>
    <w:rsid w:val="00C721F7"/>
    <w:rsid w:val="00C81561"/>
    <w:rsid w:val="00C8158B"/>
    <w:rsid w:val="00C84880"/>
    <w:rsid w:val="00C858DA"/>
    <w:rsid w:val="00C863B9"/>
    <w:rsid w:val="00C92824"/>
    <w:rsid w:val="00C92D88"/>
    <w:rsid w:val="00C93910"/>
    <w:rsid w:val="00C93B5D"/>
    <w:rsid w:val="00C96124"/>
    <w:rsid w:val="00CA3512"/>
    <w:rsid w:val="00CA359E"/>
    <w:rsid w:val="00CB71D4"/>
    <w:rsid w:val="00CB7C9E"/>
    <w:rsid w:val="00CC4012"/>
    <w:rsid w:val="00CC641D"/>
    <w:rsid w:val="00CD56D3"/>
    <w:rsid w:val="00CE051B"/>
    <w:rsid w:val="00CE0887"/>
    <w:rsid w:val="00CE1361"/>
    <w:rsid w:val="00CE5132"/>
    <w:rsid w:val="00CF001D"/>
    <w:rsid w:val="00D1112C"/>
    <w:rsid w:val="00D21989"/>
    <w:rsid w:val="00D22AAC"/>
    <w:rsid w:val="00D34B55"/>
    <w:rsid w:val="00D52150"/>
    <w:rsid w:val="00D52200"/>
    <w:rsid w:val="00D6008F"/>
    <w:rsid w:val="00D66948"/>
    <w:rsid w:val="00D6701E"/>
    <w:rsid w:val="00D67C7A"/>
    <w:rsid w:val="00D67E5D"/>
    <w:rsid w:val="00D76995"/>
    <w:rsid w:val="00D81FC7"/>
    <w:rsid w:val="00D823C8"/>
    <w:rsid w:val="00D87F8F"/>
    <w:rsid w:val="00D91651"/>
    <w:rsid w:val="00D92277"/>
    <w:rsid w:val="00DA14A7"/>
    <w:rsid w:val="00DA654D"/>
    <w:rsid w:val="00DB0A8D"/>
    <w:rsid w:val="00DB2A82"/>
    <w:rsid w:val="00DD2C95"/>
    <w:rsid w:val="00DE4088"/>
    <w:rsid w:val="00DE546B"/>
    <w:rsid w:val="00DF1712"/>
    <w:rsid w:val="00DF2088"/>
    <w:rsid w:val="00DF68E0"/>
    <w:rsid w:val="00E013F7"/>
    <w:rsid w:val="00E11461"/>
    <w:rsid w:val="00E21A76"/>
    <w:rsid w:val="00E237D2"/>
    <w:rsid w:val="00E31919"/>
    <w:rsid w:val="00E36224"/>
    <w:rsid w:val="00E373E7"/>
    <w:rsid w:val="00E43B6C"/>
    <w:rsid w:val="00E45455"/>
    <w:rsid w:val="00E52767"/>
    <w:rsid w:val="00E6151D"/>
    <w:rsid w:val="00E61981"/>
    <w:rsid w:val="00E6602D"/>
    <w:rsid w:val="00E73506"/>
    <w:rsid w:val="00E90E9F"/>
    <w:rsid w:val="00E933DB"/>
    <w:rsid w:val="00E95B37"/>
    <w:rsid w:val="00EA3EC4"/>
    <w:rsid w:val="00EB1595"/>
    <w:rsid w:val="00EB3B8D"/>
    <w:rsid w:val="00EC4F87"/>
    <w:rsid w:val="00ED2C98"/>
    <w:rsid w:val="00ED3557"/>
    <w:rsid w:val="00ED3AD4"/>
    <w:rsid w:val="00ED7366"/>
    <w:rsid w:val="00EE34B7"/>
    <w:rsid w:val="00EE40E5"/>
    <w:rsid w:val="00EE4354"/>
    <w:rsid w:val="00EE580B"/>
    <w:rsid w:val="00EF0EB8"/>
    <w:rsid w:val="00EF450F"/>
    <w:rsid w:val="00EF74DB"/>
    <w:rsid w:val="00EF7D63"/>
    <w:rsid w:val="00F02FC2"/>
    <w:rsid w:val="00F059B9"/>
    <w:rsid w:val="00F10A43"/>
    <w:rsid w:val="00F209E1"/>
    <w:rsid w:val="00F20E74"/>
    <w:rsid w:val="00F25E0C"/>
    <w:rsid w:val="00F25E3F"/>
    <w:rsid w:val="00F3718A"/>
    <w:rsid w:val="00F40222"/>
    <w:rsid w:val="00F443E4"/>
    <w:rsid w:val="00F46FCB"/>
    <w:rsid w:val="00F50F13"/>
    <w:rsid w:val="00F613D5"/>
    <w:rsid w:val="00F67DDD"/>
    <w:rsid w:val="00F734DD"/>
    <w:rsid w:val="00F80D3A"/>
    <w:rsid w:val="00F87952"/>
    <w:rsid w:val="00F90BAE"/>
    <w:rsid w:val="00F93487"/>
    <w:rsid w:val="00F93BB3"/>
    <w:rsid w:val="00F94683"/>
    <w:rsid w:val="00F9521E"/>
    <w:rsid w:val="00F96159"/>
    <w:rsid w:val="00F970F4"/>
    <w:rsid w:val="00FA1E80"/>
    <w:rsid w:val="00FA6241"/>
    <w:rsid w:val="00FB1F9B"/>
    <w:rsid w:val="00FC2B09"/>
    <w:rsid w:val="00FC7902"/>
    <w:rsid w:val="00FD050E"/>
    <w:rsid w:val="00FE232B"/>
    <w:rsid w:val="00FE56D9"/>
    <w:rsid w:val="00FE774D"/>
    <w:rsid w:val="00FF2D00"/>
    <w:rsid w:val="00FF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3DF58D"/>
  <w15:chartTrackingRefBased/>
  <w15:docId w15:val="{EC7F29F4-0EDD-44E8-863E-BEC14B63E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241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7D2C57"/>
    <w:pPr>
      <w:keepNext/>
      <w:numPr>
        <w:numId w:val="1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4B5227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Strong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DefaultParagraphFont"/>
    <w:rsid w:val="008E6F61"/>
  </w:style>
  <w:style w:type="paragraph" w:styleId="Header">
    <w:name w:val="header"/>
    <w:basedOn w:val="Normal"/>
    <w:link w:val="HeaderCh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455"/>
  </w:style>
  <w:style w:type="paragraph" w:styleId="Footer">
    <w:name w:val="footer"/>
    <w:basedOn w:val="Normal"/>
    <w:link w:val="FooterCh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PageNumber">
    <w:name w:val="page number"/>
    <w:basedOn w:val="DefaultParagraphFont"/>
    <w:rsid w:val="00202347"/>
  </w:style>
  <w:style w:type="character" w:customStyle="1" w:styleId="Heading1Char">
    <w:name w:val="Heading 1 Char"/>
    <w:link w:val="Heading1"/>
    <w:rsid w:val="007D2C57"/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BodyText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BodyText">
    <w:name w:val="Body Text"/>
    <w:basedOn w:val="Normal"/>
    <w:link w:val="BodyTextChar"/>
    <w:uiPriority w:val="99"/>
    <w:unhideWhenUsed/>
    <w:rsid w:val="007D2C5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D2C57"/>
  </w:style>
  <w:style w:type="character" w:customStyle="1" w:styleId="Heading2Char">
    <w:name w:val="Heading 2 Char"/>
    <w:link w:val="Heading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tulodeTDC">
    <w:name w:val="Título de TDC"/>
    <w:basedOn w:val="Heading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Heading3Char">
    <w:name w:val="Heading 3 Char"/>
    <w:link w:val="Heading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eGrid">
    <w:name w:val="Table Grid"/>
    <w:basedOn w:val="Table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601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mf2\OneDrive%20-%20Universidad%20de%20Guayaquil\Universidad%20de%20Guyaquil\SEMESTRES-\SEMESTRE%202022-2023%20CI\Dise&#241;o%20y%20Arquitectura%20de%20Software\BIT_01_GRUPO-B_18062022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BIT_01_GRUPO-B_18062022.dot</Template>
  <TotalTime>317</TotalTime>
  <Pages>1</Pages>
  <Words>2020</Words>
  <Characters>11515</Characters>
  <Application>Microsoft Office Word</Application>
  <DocSecurity>4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Bryan Ignacio Miño Figueroa</dc:creator>
  <cp:keywords/>
  <cp:lastModifiedBy>BRYAN IGNACIO  MIÑO FIGUEROA</cp:lastModifiedBy>
  <cp:revision>86</cp:revision>
  <dcterms:created xsi:type="dcterms:W3CDTF">2023-01-01T03:23:00Z</dcterms:created>
  <dcterms:modified xsi:type="dcterms:W3CDTF">2023-02-28T07:47:00Z</dcterms:modified>
</cp:coreProperties>
</file>